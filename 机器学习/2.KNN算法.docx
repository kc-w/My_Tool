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CC4A57" w14:textId="77777777" w:rsidR="00533586" w:rsidRDefault="00C31667">
      <w:pPr>
        <w:pStyle w:val="1"/>
      </w:pPr>
      <w:r>
        <w:t>KNN</w:t>
      </w:r>
    </w:p>
    <w:p w14:paraId="6BEBDE0C" w14:textId="7176A75E" w:rsidR="008458DE" w:rsidRDefault="008458DE" w:rsidP="00136BCF">
      <w:pPr>
        <w:pStyle w:val="a"/>
      </w:pPr>
      <w:r>
        <w:rPr>
          <w:rFonts w:hint="eastAsia"/>
        </w:rPr>
        <w:t>概述</w:t>
      </w:r>
    </w:p>
    <w:p w14:paraId="6A453B6A" w14:textId="1799F536" w:rsidR="00C81807" w:rsidRDefault="00C81807" w:rsidP="00C81807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sz w:val="22"/>
        </w:rPr>
      </w:pPr>
      <w:r w:rsidRPr="00C81807">
        <w:rPr>
          <w:rFonts w:asciiTheme="minorEastAsia" w:hAnsiTheme="minorEastAsia" w:hint="eastAsia"/>
          <w:sz w:val="22"/>
        </w:rPr>
        <w:t xml:space="preserve">KNN(K-Nearest </w:t>
      </w:r>
      <w:proofErr w:type="spellStart"/>
      <w:r w:rsidRPr="00C81807">
        <w:rPr>
          <w:rFonts w:asciiTheme="minorEastAsia" w:hAnsiTheme="minorEastAsia" w:hint="eastAsia"/>
          <w:sz w:val="22"/>
        </w:rPr>
        <w:t>Neighbors</w:t>
      </w:r>
      <w:proofErr w:type="spellEnd"/>
      <w:r w:rsidRPr="00C81807">
        <w:rPr>
          <w:rFonts w:asciiTheme="minorEastAsia" w:hAnsiTheme="minorEastAsia" w:hint="eastAsia"/>
          <w:sz w:val="22"/>
        </w:rPr>
        <w:t>),又称K</w:t>
      </w:r>
      <w:r w:rsidR="003A3DE7">
        <w:rPr>
          <w:rFonts w:asciiTheme="minorEastAsia" w:hAnsiTheme="minorEastAsia" w:hint="eastAsia"/>
          <w:sz w:val="22"/>
        </w:rPr>
        <w:t>-</w:t>
      </w:r>
      <w:r w:rsidRPr="00C81807">
        <w:rPr>
          <w:rFonts w:asciiTheme="minorEastAsia" w:hAnsiTheme="minorEastAsia" w:hint="eastAsia"/>
          <w:sz w:val="22"/>
        </w:rPr>
        <w:t>近邻算法。</w:t>
      </w:r>
    </w:p>
    <w:p w14:paraId="615B4A5B" w14:textId="0640815E" w:rsidR="0003586F" w:rsidRDefault="00E214C3" w:rsidP="0003586F">
      <w:pPr>
        <w:pStyle w:val="a"/>
        <w:numPr>
          <w:ilvl w:val="0"/>
          <w:numId w:val="0"/>
        </w:numPr>
        <w:ind w:left="432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简单来讲，</w:t>
      </w:r>
      <w:r w:rsidR="00837CAE">
        <w:rPr>
          <w:rFonts w:asciiTheme="minorEastAsia" w:hAnsiTheme="minorEastAsia" w:hint="eastAsia"/>
          <w:sz w:val="22"/>
        </w:rPr>
        <w:t>K-近邻算法采用不同特征值之间的距离方法进行分类。</w:t>
      </w:r>
    </w:p>
    <w:p w14:paraId="0199155D" w14:textId="3395A90B" w:rsidR="00C81807" w:rsidRDefault="00120729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</w:rPr>
      </w:pPr>
      <w:r>
        <w:rPr>
          <w:rFonts w:ascii="Helvetica" w:hAnsi="Helvetica" w:cs="Helvetica"/>
          <w:noProof/>
          <w:color w:val="auto"/>
          <w:sz w:val="24"/>
          <w:szCs w:val="24"/>
          <w:lang w:val="en-US"/>
        </w:rPr>
        <w:drawing>
          <wp:inline distT="0" distB="0" distL="0" distR="0" wp14:anchorId="2BED1572" wp14:editId="538CB7AE">
            <wp:extent cx="3775785" cy="1793792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3"/>
                    <a:stretch/>
                  </pic:blipFill>
                  <pic:spPr bwMode="auto">
                    <a:xfrm>
                      <a:off x="0" y="0"/>
                      <a:ext cx="3820141" cy="181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F36F" w14:textId="41C0E349" w:rsidR="00357E51" w:rsidRDefault="00357E51" w:rsidP="00357E51">
      <w:pPr>
        <w:pStyle w:val="a"/>
      </w:pPr>
      <w:r>
        <w:rPr>
          <w:rFonts w:hint="eastAsia"/>
        </w:rPr>
        <w:t>算法实践</w:t>
      </w:r>
    </w:p>
    <w:p w14:paraId="0926FC84" w14:textId="0BBA3EF4" w:rsidR="00D8606D" w:rsidRDefault="00D27396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D27396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030DC420" wp14:editId="2BAEB2A1">
            <wp:extent cx="4490201" cy="2082196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4678" cy="20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C59" w14:textId="6843B03E" w:rsidR="00D27396" w:rsidRDefault="00101CF0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101CF0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07CD2AC5" wp14:editId="4B5770CD">
            <wp:extent cx="4243528" cy="243508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306" cy="24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EF65" w14:textId="2CCCF4B7" w:rsidR="008E4EFD" w:rsidRDefault="00D9401E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D9401E">
        <w:rPr>
          <w:rFonts w:asciiTheme="minorEastAsia" w:hAnsiTheme="minorEastAsia"/>
          <w:noProof/>
          <w:sz w:val="22"/>
          <w:lang w:val="en-US"/>
        </w:rPr>
        <w:lastRenderedPageBreak/>
        <w:drawing>
          <wp:inline distT="0" distB="0" distL="0" distR="0" wp14:anchorId="4DD4E0BA" wp14:editId="09ED044E">
            <wp:extent cx="3412313" cy="561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244" cy="5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C948" w14:textId="3724A1F2" w:rsidR="00D9401E" w:rsidRDefault="004569B3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4569B3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136581E1" wp14:editId="5BDCE5C1">
            <wp:extent cx="4460417" cy="24157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962" cy="24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1227" w14:textId="550CDD2D" w:rsidR="004569B3" w:rsidRDefault="00593945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593945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698DDE6A" wp14:editId="73BBEA70">
            <wp:extent cx="4700728" cy="187622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304" cy="18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2724" w14:textId="1958BA0B" w:rsidR="004B5297" w:rsidRDefault="00A46CF4" w:rsidP="004B5297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A46CF4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4F092CBF" wp14:editId="74EDA329">
            <wp:extent cx="4126053" cy="106362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322" cy="10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03F8" w14:textId="77777777" w:rsidR="004B5297" w:rsidRDefault="004B5297" w:rsidP="004B5297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</w:p>
    <w:p w14:paraId="586AEED1" w14:textId="1498A0F1" w:rsidR="004B5297" w:rsidRDefault="004B5297" w:rsidP="004B5297">
      <w:pPr>
        <w:pStyle w:val="a"/>
      </w:pPr>
      <w:r>
        <w:rPr>
          <w:rFonts w:hint="eastAsia"/>
        </w:rPr>
        <w:t>算法封装</w:t>
      </w:r>
    </w:p>
    <w:p w14:paraId="3E62FA18" w14:textId="53A3FDAF" w:rsidR="004B5297" w:rsidRDefault="0048634A" w:rsidP="004B5297">
      <w:pPr>
        <w:pStyle w:val="a"/>
        <w:numPr>
          <w:ilvl w:val="0"/>
          <w:numId w:val="0"/>
        </w:numPr>
        <w:ind w:left="432"/>
      </w:pPr>
      <w:r w:rsidRPr="0048634A">
        <w:rPr>
          <w:noProof/>
          <w:lang w:val="en-US"/>
        </w:rPr>
        <w:drawing>
          <wp:inline distT="0" distB="0" distL="0" distR="0" wp14:anchorId="5548125E" wp14:editId="31ADCE22">
            <wp:extent cx="4126053" cy="164182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16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6977" w14:textId="77777777" w:rsidR="004B5297" w:rsidRDefault="004B5297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</w:p>
    <w:p w14:paraId="05777254" w14:textId="681A77AE" w:rsidR="00ED66E2" w:rsidRDefault="00ED66E2" w:rsidP="00793C90">
      <w:pPr>
        <w:pStyle w:val="a"/>
      </w:pPr>
      <w:proofErr w:type="spellStart"/>
      <w:r>
        <w:rPr>
          <w:rFonts w:hint="eastAsia"/>
        </w:rPr>
        <w:lastRenderedPageBreak/>
        <w:t>scikit</w:t>
      </w:r>
      <w:proofErr w:type="spellEnd"/>
      <w:r>
        <w:rPr>
          <w:rFonts w:hint="eastAsia"/>
        </w:rPr>
        <w:t>-learn</w:t>
      </w:r>
      <w:r>
        <w:rPr>
          <w:rFonts w:hint="eastAsia"/>
        </w:rPr>
        <w:t>中的</w:t>
      </w:r>
      <w:r>
        <w:rPr>
          <w:rFonts w:hint="eastAsia"/>
        </w:rPr>
        <w:t>KNN</w:t>
      </w:r>
    </w:p>
    <w:p w14:paraId="72680ECC" w14:textId="3FD55318" w:rsidR="0057281C" w:rsidRDefault="00F339C0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F339C0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75E197D5" wp14:editId="620564E5">
            <wp:extent cx="3852509" cy="1806544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194" cy="18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F56" w14:textId="5CED01DD" w:rsidR="00F339C0" w:rsidRDefault="00516535" w:rsidP="00D8606D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516535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0B6D6B15" wp14:editId="75E6CEC9">
            <wp:extent cx="4011593" cy="1396303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618" cy="14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5F6F" w14:textId="6E0CB0C4" w:rsidR="004E2DB7" w:rsidRDefault="00174703" w:rsidP="00CF0B31">
      <w:pPr>
        <w:pStyle w:val="a"/>
        <w:numPr>
          <w:ilvl w:val="0"/>
          <w:numId w:val="0"/>
        </w:numPr>
        <w:ind w:firstLine="440"/>
        <w:rPr>
          <w:rFonts w:asciiTheme="minorEastAsia" w:hAnsiTheme="minorEastAsia"/>
          <w:sz w:val="22"/>
          <w:lang w:val="en-US"/>
        </w:rPr>
      </w:pPr>
      <w:r w:rsidRPr="00174703">
        <w:rPr>
          <w:rFonts w:asciiTheme="minorEastAsia" w:hAnsiTheme="minorEastAsia"/>
          <w:noProof/>
          <w:sz w:val="22"/>
          <w:lang w:val="en-US"/>
        </w:rPr>
        <w:drawing>
          <wp:inline distT="0" distB="0" distL="0" distR="0" wp14:anchorId="6E77E6CE" wp14:editId="7EF6AB92">
            <wp:extent cx="3438851" cy="90590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3407" cy="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5625" w14:textId="4E5B5654" w:rsidR="00CF0B31" w:rsidRDefault="00D12B93" w:rsidP="00CF0B31">
      <w:pPr>
        <w:pStyle w:val="a"/>
      </w:pPr>
      <w:r>
        <w:rPr>
          <w:rFonts w:hint="eastAsia"/>
        </w:rPr>
        <w:t>模型性能评估</w:t>
      </w:r>
    </w:p>
    <w:p w14:paraId="075FF2C3" w14:textId="4784D8BA" w:rsidR="00CF0B31" w:rsidRDefault="004C0B1A" w:rsidP="00D8606D">
      <w:pPr>
        <w:pStyle w:val="a"/>
        <w:numPr>
          <w:ilvl w:val="0"/>
          <w:numId w:val="0"/>
        </w:numPr>
        <w:ind w:firstLine="440"/>
        <w:rPr>
          <w:rFonts w:ascii="SimHei" w:eastAsia="SimHei" w:hAnsi="SimHei"/>
          <w:b/>
          <w:sz w:val="20"/>
          <w:lang w:val="en-US"/>
        </w:rPr>
      </w:pPr>
      <w:r w:rsidRPr="004C0B1A">
        <w:rPr>
          <w:rFonts w:ascii="SimHei" w:eastAsia="SimHei" w:hAnsi="SimHei" w:hint="eastAsia"/>
          <w:b/>
          <w:sz w:val="20"/>
          <w:lang w:val="en-US"/>
        </w:rPr>
        <w:t>1.train test split</w:t>
      </w:r>
    </w:p>
    <w:p w14:paraId="4E7B3FDF" w14:textId="2281784F" w:rsidR="004C0B1A" w:rsidRDefault="009824D8" w:rsidP="00D8606D">
      <w:pPr>
        <w:pStyle w:val="a"/>
        <w:numPr>
          <w:ilvl w:val="0"/>
          <w:numId w:val="0"/>
        </w:numPr>
        <w:ind w:firstLine="440"/>
        <w:rPr>
          <w:rFonts w:ascii="SimHei" w:eastAsia="SimHei" w:hAnsi="SimHei"/>
          <w:b/>
          <w:sz w:val="20"/>
          <w:lang w:val="en-US"/>
        </w:rPr>
      </w:pPr>
      <w:r w:rsidRPr="009824D8">
        <w:rPr>
          <w:rFonts w:ascii="SimHei" w:eastAsia="SimHei" w:hAnsi="SimHei"/>
          <w:b/>
          <w:noProof/>
          <w:sz w:val="20"/>
          <w:lang w:val="en-US"/>
        </w:rPr>
        <w:drawing>
          <wp:inline distT="0" distB="0" distL="0" distR="0" wp14:anchorId="5BF14145" wp14:editId="0F8B11C5">
            <wp:extent cx="4124447" cy="189979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314" cy="19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7853" w14:textId="40EC618F" w:rsidR="00E21C0E" w:rsidRDefault="00E02BC8" w:rsidP="00D8606D">
      <w:pPr>
        <w:pStyle w:val="a"/>
        <w:numPr>
          <w:ilvl w:val="0"/>
          <w:numId w:val="0"/>
        </w:numPr>
        <w:ind w:firstLine="440"/>
        <w:rPr>
          <w:rFonts w:ascii="SimHei" w:eastAsia="SimHei" w:hAnsi="SimHei"/>
          <w:b/>
          <w:sz w:val="20"/>
          <w:lang w:val="en-US"/>
        </w:rPr>
      </w:pPr>
      <w:r w:rsidRPr="00E02BC8">
        <w:rPr>
          <w:rFonts w:ascii="SimHei" w:eastAsia="SimHei" w:hAnsi="SimHei"/>
          <w:b/>
          <w:noProof/>
          <w:sz w:val="20"/>
          <w:lang w:val="en-US"/>
        </w:rPr>
        <w:lastRenderedPageBreak/>
        <w:drawing>
          <wp:inline distT="0" distB="0" distL="0" distR="0" wp14:anchorId="47678EE7" wp14:editId="3121569E">
            <wp:extent cx="3648587" cy="2207260"/>
            <wp:effectExtent l="0" t="0" r="952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656" cy="22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862C" w14:textId="1D30D55D" w:rsidR="00302916" w:rsidRDefault="00B141AE" w:rsidP="00302916">
      <w:pPr>
        <w:pStyle w:val="a"/>
        <w:numPr>
          <w:ilvl w:val="0"/>
          <w:numId w:val="0"/>
        </w:numPr>
        <w:ind w:firstLine="440"/>
        <w:rPr>
          <w:rFonts w:ascii="SimHei" w:eastAsia="SimHei" w:hAnsi="SimHei"/>
          <w:b/>
          <w:sz w:val="20"/>
          <w:lang w:val="en-US"/>
        </w:rPr>
      </w:pPr>
      <w:r w:rsidRPr="00B141AE">
        <w:rPr>
          <w:rFonts w:ascii="SimHei" w:eastAsia="SimHei" w:hAnsi="SimHei"/>
          <w:b/>
          <w:noProof/>
          <w:sz w:val="20"/>
          <w:lang w:val="en-US"/>
        </w:rPr>
        <w:drawing>
          <wp:inline distT="0" distB="0" distL="0" distR="0" wp14:anchorId="2E68D4B1" wp14:editId="61A65BD0">
            <wp:extent cx="4472128" cy="17577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052" cy="175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EDEC" w14:textId="2773EF79" w:rsidR="00302916" w:rsidRDefault="000C17D0" w:rsidP="00443D03">
      <w:pPr>
        <w:pStyle w:val="a"/>
      </w:pPr>
      <w:proofErr w:type="spellStart"/>
      <w:r>
        <w:rPr>
          <w:rFonts w:hint="eastAsia"/>
        </w:rPr>
        <w:t>s</w:t>
      </w:r>
      <w:r w:rsidR="00443D03">
        <w:rPr>
          <w:rFonts w:hint="eastAsia"/>
        </w:rPr>
        <w:t>cikit</w:t>
      </w:r>
      <w:proofErr w:type="spellEnd"/>
      <w:r w:rsidR="00443D03">
        <w:rPr>
          <w:rFonts w:hint="eastAsia"/>
        </w:rPr>
        <w:t>-learn</w:t>
      </w:r>
      <w:r w:rsidR="00443D03">
        <w:rPr>
          <w:rFonts w:hint="eastAsia"/>
        </w:rPr>
        <w:t>中的模型性能评估</w:t>
      </w:r>
    </w:p>
    <w:p w14:paraId="49E8B72E" w14:textId="3D799449" w:rsidR="00443D03" w:rsidRDefault="000C17D0" w:rsidP="00443D03">
      <w:pPr>
        <w:pStyle w:val="a"/>
        <w:numPr>
          <w:ilvl w:val="0"/>
          <w:numId w:val="0"/>
        </w:numPr>
        <w:ind w:left="432"/>
      </w:pPr>
      <w:r w:rsidRPr="000C17D0">
        <w:rPr>
          <w:noProof/>
          <w:lang w:val="en-US"/>
        </w:rPr>
        <w:drawing>
          <wp:inline distT="0" distB="0" distL="0" distR="0" wp14:anchorId="7C3A9087" wp14:editId="7B9297CF">
            <wp:extent cx="3842061" cy="19114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4786" cy="19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A73" w14:textId="20670A13" w:rsidR="000C17D0" w:rsidRDefault="00466E70" w:rsidP="00443D03">
      <w:pPr>
        <w:pStyle w:val="a"/>
        <w:numPr>
          <w:ilvl w:val="0"/>
          <w:numId w:val="0"/>
        </w:numPr>
        <w:ind w:left="432"/>
      </w:pPr>
      <w:r w:rsidRPr="00466E70">
        <w:rPr>
          <w:noProof/>
          <w:lang w:val="en-US"/>
        </w:rPr>
        <w:drawing>
          <wp:inline distT="0" distB="0" distL="0" distR="0" wp14:anchorId="2BFA4A41" wp14:editId="267B6DF5">
            <wp:extent cx="4472128" cy="17869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492" cy="178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2B9" w14:textId="2883FD6B" w:rsidR="00466E70" w:rsidRDefault="00A7386F" w:rsidP="00443D03">
      <w:pPr>
        <w:pStyle w:val="a"/>
        <w:numPr>
          <w:ilvl w:val="0"/>
          <w:numId w:val="0"/>
        </w:numPr>
        <w:ind w:left="432"/>
      </w:pPr>
      <w:r w:rsidRPr="00A7386F">
        <w:rPr>
          <w:noProof/>
          <w:lang w:val="en-US"/>
        </w:rPr>
        <w:lastRenderedPageBreak/>
        <w:drawing>
          <wp:inline distT="0" distB="0" distL="0" distR="0" wp14:anchorId="6A9DB0CF" wp14:editId="2C02AA92">
            <wp:extent cx="3594095" cy="22320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525" cy="22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1E0" w14:textId="0FC09D71" w:rsidR="00B40D32" w:rsidRDefault="00B40D32" w:rsidP="00B40D32">
      <w:pPr>
        <w:pStyle w:val="a"/>
      </w:pPr>
      <w:r>
        <w:rPr>
          <w:rFonts w:hint="eastAsia"/>
        </w:rPr>
        <w:t>超参数</w:t>
      </w:r>
      <w:r w:rsidR="00F855CA">
        <w:rPr>
          <w:rFonts w:hint="eastAsia"/>
        </w:rPr>
        <w:t>与模型参数</w:t>
      </w:r>
    </w:p>
    <w:p w14:paraId="7FDA4553" w14:textId="5A8748D2" w:rsidR="00B40D32" w:rsidRPr="00D9220A" w:rsidRDefault="00502A14" w:rsidP="00443D03">
      <w:pPr>
        <w:pStyle w:val="a"/>
        <w:numPr>
          <w:ilvl w:val="0"/>
          <w:numId w:val="0"/>
        </w:numPr>
        <w:ind w:left="432"/>
        <w:rPr>
          <w:b/>
          <w:sz w:val="20"/>
        </w:rPr>
      </w:pPr>
      <w:r w:rsidRPr="00D9220A">
        <w:rPr>
          <w:rFonts w:hint="eastAsia"/>
          <w:b/>
          <w:sz w:val="20"/>
        </w:rPr>
        <w:t>超参数：在模型运行前需要决定的参数</w:t>
      </w:r>
    </w:p>
    <w:p w14:paraId="13018E10" w14:textId="5088DC9E" w:rsidR="00502A14" w:rsidRDefault="00502A14" w:rsidP="00443D03">
      <w:pPr>
        <w:pStyle w:val="a"/>
        <w:numPr>
          <w:ilvl w:val="0"/>
          <w:numId w:val="0"/>
        </w:numPr>
        <w:ind w:left="432"/>
        <w:rPr>
          <w:b/>
          <w:sz w:val="20"/>
        </w:rPr>
      </w:pPr>
      <w:r w:rsidRPr="00D9220A">
        <w:rPr>
          <w:rFonts w:hint="eastAsia"/>
          <w:b/>
          <w:sz w:val="20"/>
        </w:rPr>
        <w:t>模型参数：算法过程中学习的参数</w:t>
      </w:r>
    </w:p>
    <w:p w14:paraId="18FF2ED3" w14:textId="1125F37C" w:rsidR="00D9220A" w:rsidRDefault="00DB2A05" w:rsidP="00443D03">
      <w:pPr>
        <w:pStyle w:val="a"/>
        <w:numPr>
          <w:ilvl w:val="0"/>
          <w:numId w:val="0"/>
        </w:numPr>
        <w:ind w:left="432"/>
        <w:rPr>
          <w:b/>
          <w:sz w:val="20"/>
        </w:rPr>
      </w:pPr>
      <w:r>
        <w:rPr>
          <w:rFonts w:hint="eastAsia"/>
          <w:b/>
          <w:sz w:val="20"/>
        </w:rPr>
        <w:t>KNN</w:t>
      </w:r>
      <w:r>
        <w:rPr>
          <w:rFonts w:hint="eastAsia"/>
          <w:b/>
          <w:sz w:val="20"/>
        </w:rPr>
        <w:t>算法中没有模型参数</w:t>
      </w:r>
    </w:p>
    <w:p w14:paraId="2BB8FBED" w14:textId="46B45244" w:rsidR="00DB2A05" w:rsidRDefault="00DB2A05" w:rsidP="000B4A20">
      <w:pPr>
        <w:pStyle w:val="a"/>
        <w:numPr>
          <w:ilvl w:val="0"/>
          <w:numId w:val="0"/>
        </w:numPr>
        <w:ind w:left="432"/>
        <w:rPr>
          <w:b/>
          <w:sz w:val="20"/>
        </w:rPr>
      </w:pPr>
      <w:r>
        <w:rPr>
          <w:rFonts w:hint="eastAsia"/>
          <w:b/>
          <w:sz w:val="20"/>
        </w:rPr>
        <w:t>KNN</w:t>
      </w:r>
      <w:r>
        <w:rPr>
          <w:rFonts w:hint="eastAsia"/>
          <w:b/>
          <w:sz w:val="20"/>
        </w:rPr>
        <w:t>算法中</w:t>
      </w:r>
      <w:proofErr w:type="spellStart"/>
      <w:r w:rsidRPr="00DB2A05">
        <w:rPr>
          <w:b/>
          <w:sz w:val="20"/>
        </w:rPr>
        <w:t>n_neighbors</w:t>
      </w:r>
      <w:proofErr w:type="spellEnd"/>
      <w:r>
        <w:rPr>
          <w:rFonts w:hint="eastAsia"/>
          <w:b/>
          <w:sz w:val="20"/>
        </w:rPr>
        <w:t>是典型的超参数</w:t>
      </w:r>
    </w:p>
    <w:p w14:paraId="72A588AA" w14:textId="780A859A" w:rsidR="00DB2A05" w:rsidRDefault="000B4A20" w:rsidP="00443D03">
      <w:pPr>
        <w:pStyle w:val="a"/>
        <w:numPr>
          <w:ilvl w:val="0"/>
          <w:numId w:val="0"/>
        </w:numPr>
        <w:ind w:left="432"/>
        <w:rPr>
          <w:b/>
          <w:sz w:val="20"/>
        </w:rPr>
      </w:pPr>
      <w:r>
        <w:rPr>
          <w:rFonts w:hint="eastAsia"/>
          <w:b/>
          <w:sz w:val="20"/>
        </w:rPr>
        <w:t>如何寻找好的超参数</w:t>
      </w:r>
      <w:r>
        <w:rPr>
          <w:rFonts w:hint="eastAsia"/>
          <w:b/>
          <w:sz w:val="20"/>
        </w:rPr>
        <w:t>?</w:t>
      </w:r>
    </w:p>
    <w:p w14:paraId="0EC4D525" w14:textId="5D06A51A" w:rsidR="000B4A20" w:rsidRDefault="00B5721F" w:rsidP="00B5721F">
      <w:pPr>
        <w:pStyle w:val="a"/>
        <w:numPr>
          <w:ilvl w:val="0"/>
          <w:numId w:val="5"/>
        </w:numPr>
        <w:rPr>
          <w:b/>
          <w:sz w:val="20"/>
        </w:rPr>
      </w:pPr>
      <w:r>
        <w:rPr>
          <w:rFonts w:hint="eastAsia"/>
          <w:b/>
          <w:sz w:val="20"/>
        </w:rPr>
        <w:t>业务知识</w:t>
      </w:r>
    </w:p>
    <w:p w14:paraId="09961094" w14:textId="151B0495" w:rsidR="00B5721F" w:rsidRDefault="00B5721F" w:rsidP="00B5721F">
      <w:pPr>
        <w:pStyle w:val="a"/>
        <w:numPr>
          <w:ilvl w:val="0"/>
          <w:numId w:val="5"/>
        </w:numPr>
        <w:rPr>
          <w:b/>
          <w:sz w:val="20"/>
        </w:rPr>
      </w:pPr>
      <w:r>
        <w:rPr>
          <w:rFonts w:hint="eastAsia"/>
          <w:b/>
          <w:sz w:val="20"/>
        </w:rPr>
        <w:t>经验数值</w:t>
      </w:r>
    </w:p>
    <w:p w14:paraId="488B8FC3" w14:textId="653C4D29" w:rsidR="00B5721F" w:rsidRDefault="00B5721F" w:rsidP="00B5721F">
      <w:pPr>
        <w:pStyle w:val="a"/>
        <w:numPr>
          <w:ilvl w:val="0"/>
          <w:numId w:val="5"/>
        </w:numPr>
        <w:rPr>
          <w:b/>
          <w:sz w:val="20"/>
        </w:rPr>
      </w:pPr>
      <w:r>
        <w:rPr>
          <w:rFonts w:hint="eastAsia"/>
          <w:b/>
          <w:sz w:val="20"/>
        </w:rPr>
        <w:t>实验测试</w:t>
      </w:r>
    </w:p>
    <w:p w14:paraId="0519A258" w14:textId="348E07D7" w:rsidR="005C0370" w:rsidRDefault="005C0370" w:rsidP="005C0370">
      <w:pPr>
        <w:pStyle w:val="a"/>
        <w:numPr>
          <w:ilvl w:val="0"/>
          <w:numId w:val="0"/>
        </w:numPr>
        <w:ind w:left="864" w:hanging="432"/>
        <w:rPr>
          <w:b/>
          <w:color w:val="FF0000"/>
          <w:sz w:val="20"/>
        </w:rPr>
      </w:pPr>
      <w:r w:rsidRPr="00A1716B">
        <w:rPr>
          <w:rFonts w:hint="eastAsia"/>
          <w:b/>
          <w:color w:val="FF0000"/>
          <w:sz w:val="20"/>
        </w:rPr>
        <w:t>超参数</w:t>
      </w:r>
      <w:r w:rsidRPr="00A1716B">
        <w:rPr>
          <w:rFonts w:hint="eastAsia"/>
          <w:b/>
          <w:color w:val="FF0000"/>
          <w:sz w:val="20"/>
        </w:rPr>
        <w:t>1</w:t>
      </w:r>
      <w:r w:rsidRPr="00A1716B">
        <w:rPr>
          <w:rFonts w:hint="eastAsia"/>
          <w:b/>
          <w:color w:val="FF0000"/>
          <w:sz w:val="20"/>
        </w:rPr>
        <w:t>：寻找最好的</w:t>
      </w:r>
      <w:r w:rsidRPr="00A1716B">
        <w:rPr>
          <w:rFonts w:hint="eastAsia"/>
          <w:b/>
          <w:color w:val="FF0000"/>
          <w:sz w:val="20"/>
        </w:rPr>
        <w:t>K</w:t>
      </w:r>
      <w:r w:rsidRPr="00A1716B">
        <w:rPr>
          <w:rFonts w:hint="eastAsia"/>
          <w:b/>
          <w:color w:val="FF0000"/>
          <w:sz w:val="20"/>
        </w:rPr>
        <w:t>值</w:t>
      </w:r>
    </w:p>
    <w:p w14:paraId="56D484FA" w14:textId="47371246" w:rsidR="00654936" w:rsidRPr="00A1716B" w:rsidRDefault="00654936" w:rsidP="005C0370">
      <w:pPr>
        <w:pStyle w:val="a"/>
        <w:numPr>
          <w:ilvl w:val="0"/>
          <w:numId w:val="0"/>
        </w:numPr>
        <w:ind w:left="864" w:hanging="432"/>
        <w:rPr>
          <w:b/>
          <w:color w:val="FF0000"/>
          <w:sz w:val="20"/>
        </w:rPr>
      </w:pPr>
      <w:r w:rsidRPr="00654936">
        <w:rPr>
          <w:b/>
          <w:noProof/>
          <w:color w:val="FF0000"/>
          <w:sz w:val="20"/>
          <w:lang w:val="en-US"/>
        </w:rPr>
        <w:drawing>
          <wp:inline distT="0" distB="0" distL="0" distR="0" wp14:anchorId="26C4F25B" wp14:editId="6F98A103">
            <wp:extent cx="3206424" cy="3406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7033" cy="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C8EE" w14:textId="74B81B34" w:rsidR="005C6587" w:rsidRDefault="005C6587" w:rsidP="005C6587">
      <w:pPr>
        <w:pStyle w:val="a"/>
        <w:numPr>
          <w:ilvl w:val="0"/>
          <w:numId w:val="0"/>
        </w:numPr>
        <w:ind w:left="432" w:hanging="432"/>
        <w:rPr>
          <w:b/>
          <w:sz w:val="20"/>
        </w:rPr>
      </w:pPr>
      <w:r>
        <w:rPr>
          <w:rFonts w:hint="eastAsia"/>
          <w:b/>
          <w:sz w:val="20"/>
        </w:rPr>
        <w:t xml:space="preserve">           </w:t>
      </w:r>
      <w:r w:rsidR="007B7BCF" w:rsidRPr="007B7BCF">
        <w:rPr>
          <w:b/>
          <w:noProof/>
          <w:sz w:val="20"/>
          <w:lang w:val="en-US"/>
        </w:rPr>
        <w:drawing>
          <wp:inline distT="0" distB="0" distL="0" distR="0" wp14:anchorId="55F887A9" wp14:editId="66F78D97">
            <wp:extent cx="4014928" cy="1772404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7402" cy="17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C394" w14:textId="25B422C4" w:rsidR="007B7BCF" w:rsidRDefault="00064921" w:rsidP="005C6587">
      <w:pPr>
        <w:pStyle w:val="a"/>
        <w:numPr>
          <w:ilvl w:val="0"/>
          <w:numId w:val="0"/>
        </w:numPr>
        <w:ind w:left="432" w:hanging="432"/>
        <w:rPr>
          <w:b/>
          <w:sz w:val="20"/>
        </w:rPr>
      </w:pPr>
      <w:r>
        <w:rPr>
          <w:rFonts w:hint="eastAsia"/>
          <w:b/>
          <w:sz w:val="20"/>
        </w:rPr>
        <w:lastRenderedPageBreak/>
        <w:tab/>
        <w:t xml:space="preserve">   </w:t>
      </w:r>
      <w:r w:rsidR="00204505" w:rsidRPr="00204505">
        <w:rPr>
          <w:b/>
          <w:noProof/>
          <w:sz w:val="20"/>
          <w:lang w:val="en-US"/>
        </w:rPr>
        <w:drawing>
          <wp:inline distT="0" distB="0" distL="0" distR="0" wp14:anchorId="0AA68ABB" wp14:editId="440E4257">
            <wp:extent cx="3127197" cy="2205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034" cy="22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ACC" w14:textId="604AB73B" w:rsidR="00824157" w:rsidRDefault="007817F5" w:rsidP="005C6587">
      <w:pPr>
        <w:pStyle w:val="a"/>
        <w:numPr>
          <w:ilvl w:val="0"/>
          <w:numId w:val="0"/>
        </w:numPr>
        <w:ind w:left="432" w:hanging="432"/>
        <w:rPr>
          <w:b/>
          <w:sz w:val="20"/>
        </w:rPr>
      </w:pPr>
      <w:r w:rsidRPr="007817F5">
        <w:rPr>
          <w:b/>
          <w:noProof/>
          <w:sz w:val="20"/>
          <w:lang w:val="en-US"/>
        </w:rPr>
        <w:drawing>
          <wp:inline distT="0" distB="0" distL="0" distR="0" wp14:anchorId="2D642E4C" wp14:editId="527B83C0">
            <wp:extent cx="4051935" cy="1788292"/>
            <wp:effectExtent l="0" t="0" r="1206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161" cy="17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30AB" w14:textId="47FCB586" w:rsidR="007817F5" w:rsidRDefault="00415179" w:rsidP="005C6587">
      <w:pPr>
        <w:pStyle w:val="a"/>
        <w:numPr>
          <w:ilvl w:val="0"/>
          <w:numId w:val="0"/>
        </w:numPr>
        <w:ind w:left="432" w:hanging="432"/>
        <w:rPr>
          <w:b/>
          <w:sz w:val="20"/>
        </w:rPr>
      </w:pPr>
      <w:r w:rsidRPr="00415179">
        <w:rPr>
          <w:b/>
          <w:noProof/>
          <w:sz w:val="20"/>
          <w:lang w:val="en-US"/>
        </w:rPr>
        <w:drawing>
          <wp:inline distT="0" distB="0" distL="0" distR="0" wp14:anchorId="44CCB9DC" wp14:editId="6769E152">
            <wp:extent cx="3342982" cy="1995345"/>
            <wp:effectExtent l="0" t="0" r="1016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376" cy="20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B94C" w14:textId="0B5B0F3E" w:rsidR="00A1716B" w:rsidRPr="00A1716B" w:rsidRDefault="00A1716B" w:rsidP="00A1716B">
      <w:pPr>
        <w:pStyle w:val="a"/>
        <w:numPr>
          <w:ilvl w:val="0"/>
          <w:numId w:val="0"/>
        </w:numPr>
        <w:ind w:left="432" w:hanging="432"/>
        <w:rPr>
          <w:b/>
          <w:color w:val="FF0000"/>
          <w:sz w:val="20"/>
        </w:rPr>
      </w:pPr>
      <w:r w:rsidRPr="00A1716B">
        <w:rPr>
          <w:rFonts w:hint="eastAsia"/>
          <w:b/>
          <w:color w:val="FF0000"/>
          <w:sz w:val="20"/>
        </w:rPr>
        <w:t>超参数</w:t>
      </w:r>
      <w:r>
        <w:rPr>
          <w:rFonts w:hint="eastAsia"/>
          <w:b/>
          <w:color w:val="FF0000"/>
          <w:sz w:val="20"/>
        </w:rPr>
        <w:t>2</w:t>
      </w:r>
      <w:r w:rsidRPr="00A1716B">
        <w:rPr>
          <w:rFonts w:hint="eastAsia"/>
          <w:b/>
          <w:color w:val="FF0000"/>
          <w:sz w:val="20"/>
        </w:rPr>
        <w:t>：</w:t>
      </w:r>
      <w:r w:rsidR="00D46924">
        <w:rPr>
          <w:rFonts w:hint="eastAsia"/>
          <w:b/>
          <w:color w:val="FF0000"/>
          <w:sz w:val="20"/>
        </w:rPr>
        <w:t>距离权重</w:t>
      </w:r>
    </w:p>
    <w:p w14:paraId="63F5F0BC" w14:textId="387CA338" w:rsidR="00415179" w:rsidRDefault="00DE0FFB" w:rsidP="00644FCB">
      <w:pPr>
        <w:pStyle w:val="a"/>
        <w:numPr>
          <w:ilvl w:val="0"/>
          <w:numId w:val="0"/>
        </w:numPr>
        <w:tabs>
          <w:tab w:val="left" w:pos="1003"/>
        </w:tabs>
        <w:ind w:left="432" w:hanging="432"/>
        <w:rPr>
          <w:b/>
          <w:sz w:val="20"/>
        </w:rPr>
      </w:pPr>
      <w:r w:rsidRPr="00DE0FFB">
        <w:rPr>
          <w:b/>
          <w:noProof/>
          <w:sz w:val="20"/>
          <w:lang w:val="en-US"/>
        </w:rPr>
        <w:drawing>
          <wp:inline distT="0" distB="0" distL="0" distR="0" wp14:anchorId="208E6FB7" wp14:editId="2A464F6F">
            <wp:extent cx="2771002" cy="17098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8023" cy="17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6F9B" w14:textId="7D5E1F05" w:rsidR="003527D7" w:rsidRDefault="00005C9F" w:rsidP="00644FCB">
      <w:pPr>
        <w:pStyle w:val="a"/>
        <w:numPr>
          <w:ilvl w:val="0"/>
          <w:numId w:val="0"/>
        </w:numPr>
        <w:tabs>
          <w:tab w:val="left" w:pos="1003"/>
        </w:tabs>
        <w:ind w:left="432" w:hanging="432"/>
        <w:rPr>
          <w:b/>
          <w:sz w:val="20"/>
        </w:rPr>
      </w:pPr>
      <w:r w:rsidRPr="00005C9F">
        <w:rPr>
          <w:b/>
          <w:noProof/>
          <w:sz w:val="20"/>
          <w:lang w:val="en-US"/>
        </w:rPr>
        <w:lastRenderedPageBreak/>
        <w:drawing>
          <wp:inline distT="0" distB="0" distL="0" distR="0" wp14:anchorId="1ED8FFCD" wp14:editId="11F5ED71">
            <wp:extent cx="4045776" cy="9447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849" cy="9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1960" w14:textId="65B0F545" w:rsidR="00B37BFA" w:rsidRDefault="00F323B0" w:rsidP="00644FCB">
      <w:pPr>
        <w:pStyle w:val="a"/>
        <w:numPr>
          <w:ilvl w:val="0"/>
          <w:numId w:val="0"/>
        </w:numPr>
        <w:tabs>
          <w:tab w:val="left" w:pos="1003"/>
        </w:tabs>
        <w:ind w:left="432" w:hanging="432"/>
        <w:rPr>
          <w:b/>
          <w:sz w:val="20"/>
        </w:rPr>
      </w:pPr>
      <w:r w:rsidRPr="00F323B0">
        <w:rPr>
          <w:b/>
          <w:noProof/>
          <w:sz w:val="20"/>
          <w:lang w:val="en-US"/>
        </w:rPr>
        <w:drawing>
          <wp:inline distT="0" distB="0" distL="0" distR="0" wp14:anchorId="50BE393F" wp14:editId="100C16B5">
            <wp:extent cx="4238866" cy="2586896"/>
            <wp:effectExtent l="0" t="0" r="317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955" cy="25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59E" w14:textId="2BFD34CC" w:rsidR="00F323B0" w:rsidRDefault="00C13FF9" w:rsidP="00C13FF9">
      <w:pPr>
        <w:pStyle w:val="a"/>
        <w:numPr>
          <w:ilvl w:val="0"/>
          <w:numId w:val="0"/>
        </w:numPr>
        <w:ind w:left="432" w:hanging="432"/>
        <w:rPr>
          <w:b/>
          <w:color w:val="FF0000"/>
          <w:sz w:val="20"/>
        </w:rPr>
      </w:pPr>
      <w:r w:rsidRPr="00A1716B">
        <w:rPr>
          <w:rFonts w:hint="eastAsia"/>
          <w:b/>
          <w:color w:val="FF0000"/>
          <w:sz w:val="20"/>
        </w:rPr>
        <w:t>超参数</w:t>
      </w:r>
      <w:r>
        <w:rPr>
          <w:rFonts w:hint="eastAsia"/>
          <w:b/>
          <w:color w:val="FF0000"/>
          <w:sz w:val="20"/>
        </w:rPr>
        <w:t>3</w:t>
      </w:r>
      <w:r w:rsidRPr="00A1716B">
        <w:rPr>
          <w:rFonts w:hint="eastAsia"/>
          <w:b/>
          <w:color w:val="FF0000"/>
          <w:sz w:val="20"/>
        </w:rPr>
        <w:t>：</w:t>
      </w:r>
      <w:r>
        <w:rPr>
          <w:rFonts w:hint="eastAsia"/>
          <w:b/>
          <w:color w:val="FF0000"/>
          <w:sz w:val="20"/>
        </w:rPr>
        <w:t>距离</w:t>
      </w:r>
      <w:r w:rsidR="006D757F">
        <w:rPr>
          <w:rFonts w:hint="eastAsia"/>
          <w:b/>
          <w:color w:val="FF0000"/>
          <w:sz w:val="20"/>
        </w:rPr>
        <w:t>公式参数</w:t>
      </w:r>
      <w:r w:rsidR="006D757F">
        <w:rPr>
          <w:rFonts w:hint="eastAsia"/>
          <w:b/>
          <w:color w:val="FF0000"/>
          <w:sz w:val="20"/>
        </w:rPr>
        <w:t>p</w:t>
      </w:r>
    </w:p>
    <w:p w14:paraId="4B97E386" w14:textId="7B1B38A0" w:rsidR="00BB72D3" w:rsidRDefault="00BB72D3" w:rsidP="00C13FF9">
      <w:pPr>
        <w:pStyle w:val="a"/>
        <w:numPr>
          <w:ilvl w:val="0"/>
          <w:numId w:val="0"/>
        </w:numPr>
        <w:ind w:left="432" w:hanging="432"/>
        <w:rPr>
          <w:b/>
          <w:color w:val="FF0000"/>
          <w:sz w:val="20"/>
        </w:rPr>
      </w:pPr>
      <w:r w:rsidRPr="00BB72D3">
        <w:rPr>
          <w:b/>
          <w:noProof/>
          <w:color w:val="FF0000"/>
          <w:sz w:val="20"/>
          <w:lang w:val="en-US"/>
        </w:rPr>
        <w:drawing>
          <wp:inline distT="0" distB="0" distL="0" distR="0" wp14:anchorId="5E584656" wp14:editId="6BDB24F9">
            <wp:extent cx="4080510" cy="574987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9913" cy="5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46BF" w14:textId="01F6053C" w:rsidR="00951920" w:rsidRDefault="007B1BEC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 w:rsidRPr="007B1BEC">
        <w:rPr>
          <w:rFonts w:hint="eastAsia"/>
          <w:b/>
          <w:color w:val="000000" w:themeColor="text1"/>
          <w:sz w:val="20"/>
        </w:rPr>
        <w:t>1.</w:t>
      </w:r>
      <w:r>
        <w:rPr>
          <w:rFonts w:hint="eastAsia"/>
          <w:b/>
          <w:color w:val="000000" w:themeColor="text1"/>
          <w:sz w:val="20"/>
        </w:rPr>
        <w:t>曼哈顿距离</w:t>
      </w:r>
    </w:p>
    <w:p w14:paraId="4144961C" w14:textId="53AB0A62" w:rsidR="007B1BEC" w:rsidRDefault="00D901FB" w:rsidP="00C13FF9">
      <w:pPr>
        <w:pStyle w:val="a"/>
        <w:numPr>
          <w:ilvl w:val="0"/>
          <w:numId w:val="0"/>
        </w:numPr>
        <w:ind w:left="432" w:hanging="432"/>
        <w:rPr>
          <w:rFonts w:ascii="Helvetica" w:hAnsi="Helvetica" w:cs="Helvetica"/>
          <w:color w:val="auto"/>
          <w:sz w:val="24"/>
          <w:szCs w:val="24"/>
          <w:lang w:val="en-US" w:eastAsia="ja-JP"/>
        </w:rPr>
      </w:pPr>
      <w:r w:rsidRPr="00D901FB">
        <w:rPr>
          <w:b/>
          <w:noProof/>
          <w:color w:val="000000" w:themeColor="text1"/>
          <w:sz w:val="20"/>
          <w:lang w:val="en-US"/>
        </w:rPr>
        <w:drawing>
          <wp:inline distT="0" distB="0" distL="0" distR="0" wp14:anchorId="60D331DF" wp14:editId="28EB2E6C">
            <wp:extent cx="2223135" cy="1069464"/>
            <wp:effectExtent l="0" t="0" r="1206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5816" cy="10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E2">
        <w:rPr>
          <w:rFonts w:ascii="Helvetica" w:hAnsi="Helvetica" w:cs="Helvetica" w:hint="eastAsia"/>
          <w:color w:val="auto"/>
          <w:sz w:val="24"/>
          <w:szCs w:val="24"/>
          <w:lang w:val="en-US" w:eastAsia="ja-JP"/>
        </w:rPr>
        <w:tab/>
      </w:r>
      <w:r w:rsidR="00EC44E2" w:rsidRPr="00EC44E2">
        <w:rPr>
          <w:rFonts w:ascii="Helvetica" w:hAnsi="Helvetica" w:cs="Helvetica"/>
          <w:color w:val="auto"/>
          <w:sz w:val="24"/>
          <w:szCs w:val="24"/>
          <w:lang w:val="en-US" w:eastAsia="ja-JP"/>
        </w:rPr>
        <w:t xml:space="preserve"> </w:t>
      </w:r>
      <w:r w:rsidR="00EC44E2">
        <w:rPr>
          <w:rFonts w:ascii="Helvetica" w:hAnsi="Helvetica" w:cs="Helvetica"/>
          <w:noProof/>
          <w:color w:val="auto"/>
          <w:sz w:val="24"/>
          <w:szCs w:val="24"/>
          <w:lang w:val="en-US"/>
        </w:rPr>
        <w:drawing>
          <wp:inline distT="0" distB="0" distL="0" distR="0" wp14:anchorId="60D69F56" wp14:editId="598B6F7E">
            <wp:extent cx="2121951" cy="2121951"/>
            <wp:effectExtent l="0" t="0" r="1206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240" cy="21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E509" w14:textId="465EBABE" w:rsidR="003B5BCE" w:rsidRDefault="006321BE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>
        <w:rPr>
          <w:rFonts w:hint="eastAsia"/>
          <w:b/>
          <w:color w:val="000000" w:themeColor="text1"/>
          <w:sz w:val="20"/>
        </w:rPr>
        <w:t>曼哈顿距离公式变换</w:t>
      </w:r>
    </w:p>
    <w:p w14:paraId="3B2EE78F" w14:textId="508EC0A3" w:rsidR="006321BE" w:rsidRDefault="00956BBC" w:rsidP="00C13FF9">
      <w:pPr>
        <w:pStyle w:val="a"/>
        <w:numPr>
          <w:ilvl w:val="0"/>
          <w:numId w:val="0"/>
        </w:numPr>
        <w:ind w:left="432" w:hanging="432"/>
        <w:rPr>
          <w:rFonts w:ascii="Helvetica" w:hAnsi="Helvetica" w:cs="Helvetica"/>
          <w:color w:val="auto"/>
          <w:sz w:val="24"/>
          <w:szCs w:val="24"/>
          <w:lang w:val="en-US" w:eastAsia="ja-JP"/>
        </w:rPr>
      </w:pPr>
      <w:r w:rsidRPr="00956BBC">
        <w:rPr>
          <w:rFonts w:ascii="Helvetica" w:hAnsi="Helvetica" w:cs="Helvetica"/>
          <w:noProof/>
          <w:color w:val="auto"/>
          <w:sz w:val="24"/>
          <w:szCs w:val="24"/>
          <w:lang w:val="en-US"/>
        </w:rPr>
        <w:drawing>
          <wp:inline distT="0" distB="0" distL="0" distR="0" wp14:anchorId="0F810F73" wp14:editId="257BD2D9">
            <wp:extent cx="2012071" cy="860508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2245" cy="8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5DDB" w14:textId="786B604A" w:rsidR="00DA7198" w:rsidRDefault="00194063" w:rsidP="00DA7198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>
        <w:rPr>
          <w:rFonts w:hint="eastAsia"/>
          <w:b/>
          <w:color w:val="000000" w:themeColor="text1"/>
          <w:sz w:val="20"/>
        </w:rPr>
        <w:t>2</w:t>
      </w:r>
      <w:r w:rsidR="00DA7198" w:rsidRPr="007B1BEC">
        <w:rPr>
          <w:rFonts w:hint="eastAsia"/>
          <w:b/>
          <w:color w:val="000000" w:themeColor="text1"/>
          <w:sz w:val="20"/>
        </w:rPr>
        <w:t>.</w:t>
      </w:r>
      <w:r w:rsidR="00DA7198">
        <w:rPr>
          <w:rFonts w:hint="eastAsia"/>
          <w:b/>
          <w:color w:val="000000" w:themeColor="text1"/>
          <w:sz w:val="20"/>
        </w:rPr>
        <w:t>欧氏距离</w:t>
      </w:r>
    </w:p>
    <w:p w14:paraId="6085C110" w14:textId="44474D7A" w:rsidR="00DA7198" w:rsidRDefault="00194063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 w:rsidRPr="00194063">
        <w:rPr>
          <w:b/>
          <w:noProof/>
          <w:color w:val="000000" w:themeColor="text1"/>
          <w:sz w:val="20"/>
          <w:lang w:val="en-US"/>
        </w:rPr>
        <w:lastRenderedPageBreak/>
        <w:drawing>
          <wp:inline distT="0" distB="0" distL="0" distR="0" wp14:anchorId="7E742340" wp14:editId="622F59AD">
            <wp:extent cx="1895869" cy="944963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613" cy="9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C2C" w14:textId="73C60807" w:rsidR="004E11EE" w:rsidRDefault="008F27AE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>
        <w:rPr>
          <w:rFonts w:hint="eastAsia"/>
          <w:b/>
          <w:color w:val="000000" w:themeColor="text1"/>
          <w:sz w:val="20"/>
        </w:rPr>
        <w:t>欧氏距离</w:t>
      </w:r>
      <w:r w:rsidR="00007930">
        <w:rPr>
          <w:rFonts w:hint="eastAsia"/>
          <w:b/>
          <w:color w:val="000000" w:themeColor="text1"/>
          <w:sz w:val="20"/>
        </w:rPr>
        <w:t>公式</w:t>
      </w:r>
      <w:r>
        <w:rPr>
          <w:rFonts w:hint="eastAsia"/>
          <w:b/>
          <w:color w:val="000000" w:themeColor="text1"/>
          <w:sz w:val="20"/>
        </w:rPr>
        <w:t>变换</w:t>
      </w:r>
    </w:p>
    <w:p w14:paraId="2CCF77DC" w14:textId="3989042F" w:rsidR="00007930" w:rsidRDefault="002404F4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 w:rsidRPr="002404F4">
        <w:rPr>
          <w:b/>
          <w:noProof/>
          <w:color w:val="000000" w:themeColor="text1"/>
          <w:sz w:val="20"/>
          <w:lang w:val="en-US"/>
        </w:rPr>
        <w:drawing>
          <wp:inline distT="0" distB="0" distL="0" distR="0" wp14:anchorId="58724654" wp14:editId="5A048597">
            <wp:extent cx="2410106" cy="774677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9236" cy="7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938" w14:textId="688ACA7C" w:rsidR="002404F4" w:rsidRPr="0081492D" w:rsidRDefault="001A3089" w:rsidP="0081492D">
      <w:pPr>
        <w:rPr>
          <w:b/>
          <w:color w:val="000000" w:themeColor="text1"/>
          <w:sz w:val="20"/>
        </w:rPr>
      </w:pPr>
      <w:r>
        <w:rPr>
          <w:rFonts w:hint="eastAsia"/>
          <w:b/>
          <w:color w:val="000000" w:themeColor="text1"/>
          <w:sz w:val="20"/>
        </w:rPr>
        <w:t>3.</w:t>
      </w:r>
      <w:r w:rsidR="00CE1532">
        <w:rPr>
          <w:rFonts w:hint="eastAsia"/>
          <w:b/>
          <w:color w:val="000000" w:themeColor="text1"/>
          <w:sz w:val="20"/>
        </w:rPr>
        <w:t>明可夫斯基距离</w:t>
      </w:r>
      <w:r w:rsidR="0081492D">
        <w:rPr>
          <w:rFonts w:hint="eastAsia"/>
          <w:b/>
          <w:color w:val="000000" w:themeColor="text1"/>
          <w:sz w:val="20"/>
        </w:rPr>
        <w:t>(</w:t>
      </w:r>
      <w:proofErr w:type="spellStart"/>
      <w:r w:rsidR="0081492D" w:rsidRPr="0081492D">
        <w:rPr>
          <w:b/>
          <w:color w:val="000000" w:themeColor="text1"/>
          <w:sz w:val="20"/>
        </w:rPr>
        <w:t>minkowski_distance</w:t>
      </w:r>
      <w:proofErr w:type="spellEnd"/>
      <w:r w:rsidR="0081492D" w:rsidRPr="0081492D">
        <w:rPr>
          <w:rFonts w:hint="eastAsia"/>
          <w:b/>
          <w:color w:val="000000" w:themeColor="text1"/>
          <w:sz w:val="20"/>
        </w:rPr>
        <w:t>)</w:t>
      </w:r>
    </w:p>
    <w:p w14:paraId="7985619A" w14:textId="16FCEC57" w:rsidR="002404F4" w:rsidRDefault="00647941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 w:rsidRPr="00647941">
        <w:rPr>
          <w:b/>
          <w:noProof/>
          <w:color w:val="000000" w:themeColor="text1"/>
          <w:sz w:val="20"/>
          <w:lang w:val="en-US"/>
        </w:rPr>
        <w:drawing>
          <wp:inline distT="0" distB="0" distL="0" distR="0" wp14:anchorId="00039675" wp14:editId="236F7E46">
            <wp:extent cx="2337435" cy="10176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882" cy="10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053" w14:textId="24C104F5" w:rsidR="00863CAF" w:rsidRDefault="00863CAF" w:rsidP="00C13FF9">
      <w:pPr>
        <w:pStyle w:val="a"/>
        <w:numPr>
          <w:ilvl w:val="0"/>
          <w:numId w:val="0"/>
        </w:numPr>
        <w:ind w:left="432" w:hanging="432"/>
        <w:rPr>
          <w:b/>
          <w:color w:val="000000" w:themeColor="text1"/>
          <w:sz w:val="20"/>
        </w:rPr>
      </w:pPr>
      <w:r w:rsidRPr="00863CAF">
        <w:rPr>
          <w:b/>
          <w:noProof/>
          <w:color w:val="000000" w:themeColor="text1"/>
          <w:sz w:val="20"/>
          <w:lang w:val="en-US"/>
        </w:rPr>
        <w:drawing>
          <wp:inline distT="0" distB="0" distL="0" distR="0" wp14:anchorId="1BE7F8A2" wp14:editId="05FE7CE0">
            <wp:extent cx="3688715" cy="259194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4649" cy="259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4B02" w14:textId="61B4C331" w:rsidR="00863CAF" w:rsidRDefault="00424118" w:rsidP="00424118">
      <w:pPr>
        <w:pStyle w:val="a"/>
      </w:pPr>
      <w:r>
        <w:rPr>
          <w:rFonts w:hint="eastAsia"/>
        </w:rPr>
        <w:t>网格搜索</w:t>
      </w:r>
    </w:p>
    <w:p w14:paraId="6EB1299B" w14:textId="210F7DFF" w:rsidR="00424118" w:rsidRDefault="00AA37D4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AA37D4">
        <w:rPr>
          <w:noProof/>
          <w:lang w:val="en-US"/>
        </w:rPr>
        <w:drawing>
          <wp:inline distT="0" distB="0" distL="0" distR="0" wp14:anchorId="6A61623F" wp14:editId="226B1AC7">
            <wp:extent cx="3897453" cy="1692481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337" cy="16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69C" w14:textId="423D19F7" w:rsidR="00AA37D4" w:rsidRDefault="00501730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501730">
        <w:rPr>
          <w:noProof/>
          <w:lang w:val="en-US"/>
        </w:rPr>
        <w:drawing>
          <wp:inline distT="0" distB="0" distL="0" distR="0" wp14:anchorId="3D19F26C" wp14:editId="2F041BDE">
            <wp:extent cx="4243528" cy="76155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3722" cy="7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D3B6" w14:textId="52D870F8" w:rsidR="00501730" w:rsidRDefault="00367BB0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367BB0">
        <w:rPr>
          <w:noProof/>
          <w:lang w:val="en-US"/>
        </w:rPr>
        <w:lastRenderedPageBreak/>
        <w:drawing>
          <wp:inline distT="0" distB="0" distL="0" distR="0" wp14:anchorId="5472AAA4" wp14:editId="3C06051B">
            <wp:extent cx="4126053" cy="1568696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6347" cy="15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B00E" w14:textId="0F1AC0E2" w:rsidR="00367BB0" w:rsidRDefault="00400DD3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400DD3">
        <w:rPr>
          <w:noProof/>
          <w:lang w:val="en-US"/>
        </w:rPr>
        <w:drawing>
          <wp:inline distT="0" distB="0" distL="0" distR="0" wp14:anchorId="1066539B" wp14:editId="76309625">
            <wp:extent cx="3786328" cy="91564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6360" cy="9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F1BE" w14:textId="3F44DB84" w:rsidR="00400DD3" w:rsidRDefault="004920EC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4920EC">
        <w:rPr>
          <w:noProof/>
          <w:lang w:val="en-US"/>
        </w:rPr>
        <w:drawing>
          <wp:inline distT="0" distB="0" distL="0" distR="0" wp14:anchorId="4FA63A62" wp14:editId="05AC958B">
            <wp:extent cx="2146248" cy="64659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5129" cy="6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FF4" w14:textId="3960851D" w:rsidR="004920EC" w:rsidRDefault="00CD403E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CD403E">
        <w:rPr>
          <w:noProof/>
          <w:lang w:val="en-US"/>
        </w:rPr>
        <w:drawing>
          <wp:inline distT="0" distB="0" distL="0" distR="0" wp14:anchorId="46DF852C" wp14:editId="5F93ACE5">
            <wp:extent cx="2981083" cy="6472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5059" cy="6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B7D1" w14:textId="5CABD02B" w:rsidR="00CD403E" w:rsidRDefault="001D7E73" w:rsidP="00424118">
      <w:pPr>
        <w:pStyle w:val="a"/>
        <w:numPr>
          <w:ilvl w:val="0"/>
          <w:numId w:val="0"/>
        </w:numPr>
        <w:ind w:left="432"/>
        <w:rPr>
          <w:lang w:val="en-US"/>
        </w:rPr>
      </w:pPr>
      <w:r w:rsidRPr="001D7E73">
        <w:rPr>
          <w:noProof/>
          <w:lang w:val="en-US"/>
        </w:rPr>
        <w:drawing>
          <wp:inline distT="0" distB="0" distL="0" distR="0" wp14:anchorId="465DE4C0" wp14:editId="08CF42B8">
            <wp:extent cx="3151000" cy="95050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6201" cy="9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CEAE" w14:textId="009B94DE" w:rsidR="004A138B" w:rsidRDefault="004A138B" w:rsidP="004A138B">
      <w:pPr>
        <w:pStyle w:val="a"/>
      </w:pPr>
      <w:r>
        <w:rPr>
          <w:rFonts w:hint="eastAsia"/>
        </w:rPr>
        <w:t>数据归一化</w:t>
      </w:r>
    </w:p>
    <w:p w14:paraId="00455DD5" w14:textId="45A68327" w:rsidR="001F1F39" w:rsidRPr="00E9401D" w:rsidRDefault="00E9401D" w:rsidP="00424118">
      <w:pPr>
        <w:pStyle w:val="a"/>
        <w:numPr>
          <w:ilvl w:val="0"/>
          <w:numId w:val="0"/>
        </w:numPr>
        <w:ind w:left="432"/>
        <w:rPr>
          <w:b/>
          <w:sz w:val="20"/>
          <w:lang w:val="en-US"/>
        </w:rPr>
      </w:pPr>
      <w:r w:rsidRPr="00E9401D">
        <w:rPr>
          <w:rFonts w:hint="eastAsia"/>
          <w:b/>
          <w:sz w:val="20"/>
          <w:lang w:val="en-US"/>
        </w:rPr>
        <w:t>归一化</w:t>
      </w:r>
      <w:r>
        <w:rPr>
          <w:rFonts w:hint="eastAsia"/>
          <w:b/>
          <w:sz w:val="20"/>
          <w:lang w:val="en-US"/>
        </w:rPr>
        <w:t>：</w:t>
      </w:r>
      <w:r w:rsidR="00801509">
        <w:rPr>
          <w:rFonts w:hint="eastAsia"/>
          <w:b/>
          <w:sz w:val="20"/>
          <w:lang w:val="en-US"/>
        </w:rPr>
        <w:t>将所有数据的量纲映射到</w:t>
      </w:r>
      <w:r w:rsidR="00262FDA">
        <w:rPr>
          <w:rFonts w:hint="eastAsia"/>
          <w:b/>
          <w:sz w:val="20"/>
          <w:lang w:val="en-US"/>
        </w:rPr>
        <w:t>同一尺度下。</w:t>
      </w:r>
    </w:p>
    <w:p w14:paraId="002D56ED" w14:textId="1498DC38" w:rsidR="001F1F39" w:rsidRDefault="006D7026" w:rsidP="00424118">
      <w:pPr>
        <w:pStyle w:val="a"/>
        <w:numPr>
          <w:ilvl w:val="0"/>
          <w:numId w:val="0"/>
        </w:numPr>
        <w:ind w:left="432"/>
        <w:rPr>
          <w:b/>
          <w:sz w:val="20"/>
          <w:lang w:val="en-US"/>
        </w:rPr>
      </w:pPr>
      <w:r w:rsidRPr="006D7026">
        <w:rPr>
          <w:rFonts w:hint="eastAsia"/>
          <w:b/>
          <w:sz w:val="20"/>
          <w:lang w:val="en-US"/>
        </w:rPr>
        <w:t>归一化方式</w:t>
      </w:r>
    </w:p>
    <w:p w14:paraId="4C0C43E2" w14:textId="1054DD0D" w:rsidR="004C6DE2" w:rsidRDefault="004C6DE2" w:rsidP="004C6DE2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>1.</w:t>
      </w:r>
      <w:r>
        <w:rPr>
          <w:rFonts w:hint="eastAsia"/>
          <w:b/>
          <w:sz w:val="20"/>
          <w:lang w:val="en-US"/>
        </w:rPr>
        <w:t>最值归一化</w:t>
      </w:r>
      <w:r w:rsidR="0069246B">
        <w:rPr>
          <w:rFonts w:hint="eastAsia"/>
          <w:b/>
          <w:sz w:val="20"/>
          <w:lang w:val="en-US"/>
        </w:rPr>
        <w:t>(normalization)</w:t>
      </w:r>
      <w:r>
        <w:rPr>
          <w:rFonts w:hint="eastAsia"/>
          <w:b/>
          <w:sz w:val="20"/>
          <w:lang w:val="en-US"/>
        </w:rPr>
        <w:t>：</w:t>
      </w:r>
      <w:r w:rsidR="00523B74">
        <w:rPr>
          <w:rFonts w:hint="eastAsia"/>
          <w:b/>
          <w:sz w:val="20"/>
          <w:lang w:val="en-US"/>
        </w:rPr>
        <w:t>把所有的数据</w:t>
      </w:r>
      <w:r w:rsidR="009355E9">
        <w:rPr>
          <w:rFonts w:hint="eastAsia"/>
          <w:b/>
          <w:sz w:val="20"/>
          <w:lang w:val="en-US"/>
        </w:rPr>
        <w:t>映射到</w:t>
      </w:r>
      <w:r w:rsidR="009355E9">
        <w:rPr>
          <w:rFonts w:hint="eastAsia"/>
          <w:b/>
          <w:sz w:val="20"/>
          <w:lang w:val="en-US"/>
        </w:rPr>
        <w:t>0~1</w:t>
      </w:r>
      <w:r w:rsidR="009355E9">
        <w:rPr>
          <w:rFonts w:hint="eastAsia"/>
          <w:b/>
          <w:sz w:val="20"/>
          <w:lang w:val="en-US"/>
        </w:rPr>
        <w:t>之间</w:t>
      </w:r>
    </w:p>
    <w:p w14:paraId="1A785975" w14:textId="1854A430" w:rsidR="009355E9" w:rsidRDefault="008C789A" w:rsidP="004C6DE2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</w:r>
      <w:r w:rsidRPr="008C789A">
        <w:rPr>
          <w:b/>
          <w:noProof/>
          <w:sz w:val="20"/>
          <w:lang w:val="en-US"/>
        </w:rPr>
        <w:drawing>
          <wp:inline distT="0" distB="0" distL="0" distR="0" wp14:anchorId="022B8608" wp14:editId="7EDF3EEA">
            <wp:extent cx="1765935" cy="607810"/>
            <wp:effectExtent l="0" t="0" r="1206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6220" cy="6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A153" w14:textId="6396011E" w:rsidR="008C789A" w:rsidRDefault="00FE6B19" w:rsidP="004C6DE2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 xml:space="preserve">   </w:t>
      </w:r>
      <w:r>
        <w:rPr>
          <w:rFonts w:hint="eastAsia"/>
          <w:b/>
          <w:sz w:val="20"/>
          <w:lang w:val="en-US"/>
        </w:rPr>
        <w:t>适用场景：数据分布边界化，例如学生分数</w:t>
      </w:r>
      <w:r>
        <w:rPr>
          <w:rFonts w:hint="eastAsia"/>
          <w:b/>
          <w:sz w:val="20"/>
          <w:lang w:val="en-US"/>
        </w:rPr>
        <w:t>(</w:t>
      </w:r>
      <w:r>
        <w:rPr>
          <w:rFonts w:hint="eastAsia"/>
          <w:b/>
          <w:sz w:val="20"/>
          <w:lang w:val="en-US"/>
        </w:rPr>
        <w:t>最低</w:t>
      </w:r>
      <w:r>
        <w:rPr>
          <w:rFonts w:hint="eastAsia"/>
          <w:b/>
          <w:sz w:val="20"/>
          <w:lang w:val="en-US"/>
        </w:rPr>
        <w:t>0</w:t>
      </w:r>
      <w:r>
        <w:rPr>
          <w:rFonts w:hint="eastAsia"/>
          <w:b/>
          <w:sz w:val="20"/>
          <w:lang w:val="en-US"/>
        </w:rPr>
        <w:t>分，最高</w:t>
      </w:r>
      <w:r>
        <w:rPr>
          <w:rFonts w:hint="eastAsia"/>
          <w:b/>
          <w:sz w:val="20"/>
          <w:lang w:val="en-US"/>
        </w:rPr>
        <w:t>100</w:t>
      </w:r>
      <w:r>
        <w:rPr>
          <w:rFonts w:hint="eastAsia"/>
          <w:b/>
          <w:sz w:val="20"/>
          <w:lang w:val="en-US"/>
        </w:rPr>
        <w:t>分</w:t>
      </w:r>
      <w:r>
        <w:rPr>
          <w:rFonts w:hint="eastAsia"/>
          <w:b/>
          <w:sz w:val="20"/>
          <w:lang w:val="en-US"/>
        </w:rPr>
        <w:t>)</w:t>
      </w:r>
    </w:p>
    <w:p w14:paraId="453E9982" w14:textId="1ABD9FBA" w:rsidR="00E201C6" w:rsidRDefault="00E201C6" w:rsidP="004C6DE2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 xml:space="preserve">   </w:t>
      </w:r>
      <w:r>
        <w:rPr>
          <w:rFonts w:hint="eastAsia"/>
          <w:b/>
          <w:sz w:val="20"/>
          <w:lang w:val="en-US"/>
        </w:rPr>
        <w:t>缺点：受极值影响较大</w:t>
      </w:r>
    </w:p>
    <w:p w14:paraId="587E5FC5" w14:textId="5A72A709" w:rsidR="00DD3F62" w:rsidRDefault="00B66A4A" w:rsidP="000135A6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>2.</w:t>
      </w:r>
      <w:r w:rsidR="008B6161">
        <w:rPr>
          <w:rFonts w:hint="eastAsia"/>
          <w:b/>
          <w:sz w:val="20"/>
          <w:lang w:val="en-US"/>
        </w:rPr>
        <w:t>均值方差归一化</w:t>
      </w:r>
      <w:r w:rsidR="00CF49BF">
        <w:rPr>
          <w:rFonts w:hint="eastAsia"/>
          <w:b/>
          <w:sz w:val="20"/>
          <w:lang w:val="en-US"/>
        </w:rPr>
        <w:t>(standardization)</w:t>
      </w:r>
      <w:r w:rsidR="00F82BF2">
        <w:rPr>
          <w:rFonts w:hint="eastAsia"/>
          <w:b/>
          <w:sz w:val="20"/>
          <w:lang w:val="en-US"/>
        </w:rPr>
        <w:t>：</w:t>
      </w:r>
      <w:r w:rsidR="00DD3F62">
        <w:rPr>
          <w:rFonts w:hint="eastAsia"/>
          <w:b/>
          <w:sz w:val="20"/>
          <w:lang w:val="en-US"/>
        </w:rPr>
        <w:t>把所有的数据归一到均值为</w:t>
      </w:r>
      <w:r w:rsidR="00DD3F62">
        <w:rPr>
          <w:rFonts w:hint="eastAsia"/>
          <w:b/>
          <w:sz w:val="20"/>
          <w:lang w:val="en-US"/>
        </w:rPr>
        <w:t>0</w:t>
      </w:r>
      <w:r w:rsidR="00DD3F62">
        <w:rPr>
          <w:rFonts w:hint="eastAsia"/>
          <w:b/>
          <w:sz w:val="20"/>
          <w:lang w:val="en-US"/>
        </w:rPr>
        <w:t>方差为</w:t>
      </w:r>
      <w:r w:rsidR="00DD3F62">
        <w:rPr>
          <w:rFonts w:hint="eastAsia"/>
          <w:b/>
          <w:sz w:val="20"/>
          <w:lang w:val="en-US"/>
        </w:rPr>
        <w:t>1</w:t>
      </w:r>
      <w:r w:rsidR="00DD3F62">
        <w:rPr>
          <w:rFonts w:hint="eastAsia"/>
          <w:b/>
          <w:sz w:val="20"/>
          <w:lang w:val="en-US"/>
        </w:rPr>
        <w:t>的分布中</w:t>
      </w:r>
    </w:p>
    <w:p w14:paraId="49DD1041" w14:textId="556F1145" w:rsidR="00FD2B6E" w:rsidRDefault="00FD2B6E" w:rsidP="004C6DE2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 xml:space="preserve">    </w:t>
      </w:r>
      <w:r w:rsidR="000135A6" w:rsidRPr="000135A6">
        <w:rPr>
          <w:b/>
          <w:noProof/>
          <w:sz w:val="20"/>
          <w:lang w:val="en-US"/>
        </w:rPr>
        <w:drawing>
          <wp:inline distT="0" distB="0" distL="0" distR="0" wp14:anchorId="20F65B49" wp14:editId="1F63B0D5">
            <wp:extent cx="1974697" cy="660369"/>
            <wp:effectExtent l="0" t="0" r="698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2966" cy="6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C91" w14:textId="77777777" w:rsidR="000135A6" w:rsidRDefault="008E1C3D" w:rsidP="000135A6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 xml:space="preserve">    </w:t>
      </w:r>
      <w:r w:rsidR="000135A6">
        <w:rPr>
          <w:rFonts w:hint="eastAsia"/>
          <w:b/>
          <w:sz w:val="20"/>
          <w:lang w:val="en-US"/>
        </w:rPr>
        <w:t>适用场景：数据分布没有没有明确边界，有可能存在极端数据值</w:t>
      </w:r>
    </w:p>
    <w:p w14:paraId="14A9A0AE" w14:textId="4F4670E2" w:rsidR="008E1C3D" w:rsidRDefault="000135A6" w:rsidP="004C6DE2">
      <w:pPr>
        <w:pStyle w:val="a"/>
        <w:numPr>
          <w:ilvl w:val="0"/>
          <w:numId w:val="0"/>
        </w:numPr>
        <w:ind w:left="432" w:hanging="432"/>
        <w:rPr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>
        <w:rPr>
          <w:rFonts w:hint="eastAsia"/>
          <w:b/>
          <w:sz w:val="20"/>
          <w:lang w:val="en-US"/>
        </w:rPr>
        <w:tab/>
        <w:t xml:space="preserve">    </w:t>
      </w:r>
    </w:p>
    <w:p w14:paraId="36A48EC4" w14:textId="049C6E07" w:rsidR="006F542B" w:rsidRDefault="006432EA" w:rsidP="006F542B">
      <w:pPr>
        <w:pStyle w:val="a"/>
        <w:numPr>
          <w:ilvl w:val="0"/>
          <w:numId w:val="0"/>
        </w:numPr>
        <w:ind w:left="432"/>
        <w:rPr>
          <w:b/>
          <w:sz w:val="20"/>
          <w:lang w:val="en-US"/>
        </w:rPr>
      </w:pPr>
      <w:r w:rsidRPr="006432EA">
        <w:rPr>
          <w:b/>
          <w:noProof/>
          <w:sz w:val="20"/>
          <w:lang w:val="en-US"/>
        </w:rPr>
        <w:lastRenderedPageBreak/>
        <w:drawing>
          <wp:inline distT="0" distB="0" distL="0" distR="0" wp14:anchorId="0035AF5B" wp14:editId="42CC9E5D">
            <wp:extent cx="3096876" cy="145014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2760" cy="1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2B8" w14:textId="7B78A597" w:rsidR="006F542B" w:rsidRDefault="00E911D4" w:rsidP="006F542B">
      <w:pPr>
        <w:pStyle w:val="a"/>
        <w:numPr>
          <w:ilvl w:val="0"/>
          <w:numId w:val="0"/>
        </w:numPr>
        <w:ind w:left="432"/>
        <w:rPr>
          <w:b/>
          <w:sz w:val="20"/>
          <w:lang w:val="en-US"/>
        </w:rPr>
      </w:pPr>
      <w:r w:rsidRPr="00E911D4">
        <w:rPr>
          <w:b/>
          <w:noProof/>
          <w:sz w:val="20"/>
          <w:lang w:val="en-US"/>
        </w:rPr>
        <w:drawing>
          <wp:inline distT="0" distB="0" distL="0" distR="0" wp14:anchorId="5E758877" wp14:editId="69ECE8EF">
            <wp:extent cx="3900628" cy="1209467"/>
            <wp:effectExtent l="0" t="0" r="1143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706" cy="12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F7AF" w14:textId="643E78A0" w:rsidR="00E911D4" w:rsidRDefault="00E911D4" w:rsidP="00E911D4">
      <w:pPr>
        <w:pStyle w:val="a"/>
        <w:numPr>
          <w:ilvl w:val="0"/>
          <w:numId w:val="0"/>
        </w:numPr>
        <w:ind w:left="432" w:hanging="432"/>
        <w:rPr>
          <w:rFonts w:hint="eastAsia"/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 w:rsidR="00D5666E" w:rsidRPr="00D5666E">
        <w:rPr>
          <w:b/>
          <w:noProof/>
          <w:sz w:val="20"/>
          <w:lang w:val="en-US"/>
        </w:rPr>
        <w:drawing>
          <wp:inline distT="0" distB="0" distL="0" distR="0" wp14:anchorId="4BA67D0C" wp14:editId="10C7DA92">
            <wp:extent cx="3643803" cy="215915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8775" cy="21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D77A" w14:textId="65DADDCC" w:rsidR="00056664" w:rsidRDefault="00056664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 w:rsidRPr="00056664">
        <w:rPr>
          <w:b/>
          <w:sz w:val="20"/>
          <w:lang w:val="en-US"/>
        </w:rPr>
        <w:drawing>
          <wp:inline distT="0" distB="0" distL="0" distR="0" wp14:anchorId="187BC79C" wp14:editId="6FBACC0E">
            <wp:extent cx="3733556" cy="1548101"/>
            <wp:effectExtent l="0" t="0" r="63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3617" cy="15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34E9" w14:textId="0A19F3B3" w:rsidR="00204DB3" w:rsidRDefault="003F0C46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 w:rsidRPr="003F0C46">
        <w:rPr>
          <w:b/>
          <w:sz w:val="20"/>
          <w:lang w:val="en-US"/>
        </w:rPr>
        <w:drawing>
          <wp:inline distT="0" distB="0" distL="0" distR="0" wp14:anchorId="20A6CFD4" wp14:editId="68B74D74">
            <wp:extent cx="2633093" cy="1432493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180" cy="14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E72" w14:textId="77777777" w:rsidR="00CA4C89" w:rsidRDefault="00CA4C89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</w:p>
    <w:p w14:paraId="3748C0D4" w14:textId="77777777" w:rsidR="00CA4C89" w:rsidRDefault="00CA4C89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</w:p>
    <w:p w14:paraId="7D1A5ACE" w14:textId="77777777" w:rsidR="00CA4C89" w:rsidRDefault="00CA4C89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</w:p>
    <w:p w14:paraId="29D04DE3" w14:textId="292B037F" w:rsidR="00CA4C89" w:rsidRDefault="00CA4C89" w:rsidP="00CA4C89">
      <w:pPr>
        <w:pStyle w:val="a"/>
      </w:pPr>
      <w:r>
        <w:rPr>
          <w:rFonts w:hint="eastAsia"/>
        </w:rPr>
        <w:lastRenderedPageBreak/>
        <w:t>如何而对真实</w:t>
      </w:r>
      <w:r>
        <w:rPr>
          <w:rFonts w:hint="eastAsia"/>
        </w:rPr>
        <w:t>数据</w:t>
      </w:r>
      <w:r>
        <w:rPr>
          <w:rFonts w:hint="eastAsia"/>
        </w:rPr>
        <w:t>进行</w:t>
      </w:r>
      <w:r>
        <w:rPr>
          <w:rFonts w:hint="eastAsia"/>
        </w:rPr>
        <w:t>归一化</w:t>
      </w:r>
    </w:p>
    <w:p w14:paraId="027DA930" w14:textId="453AA6F1" w:rsidR="00CA4C89" w:rsidRDefault="00497465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>假设对数据进行均值方差归一化</w:t>
      </w:r>
    </w:p>
    <w:p w14:paraId="2D53309D" w14:textId="03809DF9" w:rsidR="0062441C" w:rsidRDefault="0062441C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>可求出训练数据集的均值</w:t>
      </w:r>
      <w:r>
        <w:rPr>
          <w:rFonts w:hint="eastAsia"/>
          <w:b/>
          <w:sz w:val="20"/>
          <w:lang w:val="en-US"/>
        </w:rPr>
        <w:t>(</w:t>
      </w:r>
      <w:proofErr w:type="spellStart"/>
      <w:r>
        <w:rPr>
          <w:rFonts w:hint="eastAsia"/>
          <w:b/>
          <w:sz w:val="20"/>
          <w:lang w:val="en-US"/>
        </w:rPr>
        <w:t>mean_train</w:t>
      </w:r>
      <w:proofErr w:type="spellEnd"/>
      <w:r>
        <w:rPr>
          <w:rFonts w:hint="eastAsia"/>
          <w:b/>
          <w:sz w:val="20"/>
          <w:lang w:val="en-US"/>
        </w:rPr>
        <w:t>)</w:t>
      </w:r>
      <w:r>
        <w:rPr>
          <w:rFonts w:hint="eastAsia"/>
          <w:b/>
          <w:sz w:val="20"/>
          <w:lang w:val="en-US"/>
        </w:rPr>
        <w:t>和方差</w:t>
      </w:r>
      <w:r>
        <w:rPr>
          <w:rFonts w:hint="eastAsia"/>
          <w:b/>
          <w:sz w:val="20"/>
          <w:lang w:val="en-US"/>
        </w:rPr>
        <w:t>(</w:t>
      </w:r>
      <w:proofErr w:type="spellStart"/>
      <w:r>
        <w:rPr>
          <w:rFonts w:hint="eastAsia"/>
          <w:b/>
          <w:sz w:val="20"/>
          <w:lang w:val="en-US"/>
        </w:rPr>
        <w:t>std_train</w:t>
      </w:r>
      <w:proofErr w:type="spellEnd"/>
      <w:r>
        <w:rPr>
          <w:rFonts w:hint="eastAsia"/>
          <w:b/>
          <w:sz w:val="20"/>
          <w:lang w:val="en-US"/>
        </w:rPr>
        <w:t>)</w:t>
      </w:r>
    </w:p>
    <w:p w14:paraId="783903A3" w14:textId="5D755005" w:rsidR="0062441C" w:rsidRDefault="00BB087C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>如何求出测试集</w:t>
      </w:r>
      <w:r w:rsidR="00486213">
        <w:rPr>
          <w:rFonts w:hint="eastAsia"/>
          <w:b/>
          <w:sz w:val="20"/>
          <w:lang w:val="en-US"/>
        </w:rPr>
        <w:t>(</w:t>
      </w:r>
      <w:proofErr w:type="spellStart"/>
      <w:r w:rsidR="00486213">
        <w:rPr>
          <w:rFonts w:hint="eastAsia"/>
          <w:b/>
          <w:sz w:val="20"/>
          <w:lang w:val="en-US"/>
        </w:rPr>
        <w:t>x_test</w:t>
      </w:r>
      <w:proofErr w:type="spellEnd"/>
      <w:r w:rsidR="00486213">
        <w:rPr>
          <w:rFonts w:hint="eastAsia"/>
          <w:b/>
          <w:sz w:val="20"/>
          <w:lang w:val="en-US"/>
        </w:rPr>
        <w:t>)</w:t>
      </w:r>
      <w:r>
        <w:rPr>
          <w:rFonts w:hint="eastAsia"/>
          <w:b/>
          <w:sz w:val="20"/>
          <w:lang w:val="en-US"/>
        </w:rPr>
        <w:t>或真实数据的均值和方差</w:t>
      </w:r>
      <w:r>
        <w:rPr>
          <w:rFonts w:hint="eastAsia"/>
          <w:b/>
          <w:sz w:val="20"/>
          <w:lang w:val="en-US"/>
        </w:rPr>
        <w:t>?</w:t>
      </w:r>
    </w:p>
    <w:p w14:paraId="788BC8E6" w14:textId="2BDF0E74" w:rsidR="00486213" w:rsidRDefault="000174E5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>测试集归一化</w:t>
      </w:r>
    </w:p>
    <w:p w14:paraId="273A31D6" w14:textId="06B641A9" w:rsidR="000174E5" w:rsidRDefault="000174E5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sz w:val="20"/>
          <w:lang w:val="en-US"/>
        </w:rPr>
      </w:pPr>
      <w:r>
        <w:rPr>
          <w:rFonts w:hint="eastAsia"/>
          <w:b/>
          <w:sz w:val="20"/>
          <w:lang w:val="en-US"/>
        </w:rPr>
        <w:tab/>
      </w:r>
      <w:r w:rsidR="00BB3357">
        <w:rPr>
          <w:rFonts w:hint="eastAsia"/>
          <w:b/>
          <w:sz w:val="20"/>
          <w:lang w:val="en-US"/>
        </w:rPr>
        <w:t>(</w:t>
      </w:r>
      <w:proofErr w:type="spellStart"/>
      <w:r w:rsidR="00BB3357">
        <w:rPr>
          <w:rFonts w:hint="eastAsia"/>
          <w:b/>
          <w:sz w:val="20"/>
          <w:lang w:val="en-US"/>
        </w:rPr>
        <w:t>x_test</w:t>
      </w:r>
      <w:proofErr w:type="spellEnd"/>
      <w:r w:rsidR="00BB3357">
        <w:rPr>
          <w:rFonts w:hint="eastAsia"/>
          <w:b/>
          <w:sz w:val="20"/>
          <w:lang w:val="en-US"/>
        </w:rPr>
        <w:t xml:space="preserve"> </w:t>
      </w:r>
      <w:r w:rsidR="00BB3357">
        <w:rPr>
          <w:b/>
          <w:sz w:val="20"/>
          <w:lang w:val="en-US"/>
        </w:rPr>
        <w:t>-</w:t>
      </w:r>
      <w:r w:rsidR="00BB3357">
        <w:rPr>
          <w:rFonts w:hint="eastAsia"/>
          <w:b/>
          <w:sz w:val="20"/>
          <w:lang w:val="en-US"/>
        </w:rPr>
        <w:t xml:space="preserve"> </w:t>
      </w:r>
      <w:proofErr w:type="spellStart"/>
      <w:r w:rsidR="00BB3357">
        <w:rPr>
          <w:rFonts w:hint="eastAsia"/>
          <w:b/>
          <w:sz w:val="20"/>
          <w:lang w:val="en-US"/>
        </w:rPr>
        <w:t>mean_train</w:t>
      </w:r>
      <w:proofErr w:type="spellEnd"/>
      <w:r w:rsidR="00BB3357">
        <w:rPr>
          <w:rFonts w:hint="eastAsia"/>
          <w:b/>
          <w:sz w:val="20"/>
          <w:lang w:val="en-US"/>
        </w:rPr>
        <w:t xml:space="preserve">) / </w:t>
      </w:r>
      <w:proofErr w:type="spellStart"/>
      <w:r w:rsidR="00BB3357">
        <w:rPr>
          <w:rFonts w:hint="eastAsia"/>
          <w:b/>
          <w:sz w:val="20"/>
          <w:lang w:val="en-US"/>
        </w:rPr>
        <w:t>std_train</w:t>
      </w:r>
      <w:proofErr w:type="spellEnd"/>
    </w:p>
    <w:p w14:paraId="288B4128" w14:textId="288CD863" w:rsidR="006C1A97" w:rsidRDefault="00707764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C502C2">
        <w:rPr>
          <w:rFonts w:hint="eastAsia"/>
          <w:b/>
          <w:color w:val="FF0000"/>
          <w:sz w:val="20"/>
          <w:lang w:val="en-US"/>
        </w:rPr>
        <w:t>保存训练集</w:t>
      </w:r>
      <w:r w:rsidR="00C502C2" w:rsidRPr="00C502C2">
        <w:rPr>
          <w:rFonts w:hint="eastAsia"/>
          <w:b/>
          <w:color w:val="FF0000"/>
          <w:sz w:val="20"/>
          <w:lang w:val="en-US"/>
        </w:rPr>
        <w:t>得到的均值</w:t>
      </w:r>
      <w:r w:rsidR="00DB6927">
        <w:rPr>
          <w:rFonts w:hint="eastAsia"/>
          <w:b/>
          <w:color w:val="FF0000"/>
          <w:sz w:val="20"/>
          <w:lang w:val="en-US"/>
        </w:rPr>
        <w:t>和</w:t>
      </w:r>
      <w:r w:rsidR="00DB6927" w:rsidRPr="00C502C2">
        <w:rPr>
          <w:rFonts w:hint="eastAsia"/>
          <w:b/>
          <w:color w:val="FF0000"/>
          <w:sz w:val="20"/>
          <w:lang w:val="en-US"/>
        </w:rPr>
        <w:t>方差</w:t>
      </w:r>
    </w:p>
    <w:p w14:paraId="11AC1095" w14:textId="28E65AD5" w:rsidR="00B809EE" w:rsidRPr="00DA2282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000000" w:themeColor="text1"/>
          <w:sz w:val="20"/>
          <w:lang w:val="en-US"/>
        </w:rPr>
      </w:pPr>
      <w:r>
        <w:rPr>
          <w:rFonts w:hint="eastAsia"/>
          <w:b/>
          <w:noProof/>
          <w:color w:val="FF0000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1EF667" wp14:editId="6A169CFA">
                <wp:simplePos x="0" y="0"/>
                <wp:positionH relativeFrom="column">
                  <wp:posOffset>391160</wp:posOffset>
                </wp:positionH>
                <wp:positionV relativeFrom="paragraph">
                  <wp:posOffset>204470</wp:posOffset>
                </wp:positionV>
                <wp:extent cx="6056630" cy="1659255"/>
                <wp:effectExtent l="0" t="0" r="0" b="17145"/>
                <wp:wrapThrough wrapText="bothSides">
                  <wp:wrapPolygon edited="0">
                    <wp:start x="13497" y="0"/>
                    <wp:lineTo x="0" y="1984"/>
                    <wp:lineTo x="0" y="10912"/>
                    <wp:lineTo x="12501" y="15871"/>
                    <wp:lineTo x="12501" y="16863"/>
                    <wp:lineTo x="13588" y="21162"/>
                    <wp:lineTo x="13860" y="21493"/>
                    <wp:lineTo x="14584" y="21493"/>
                    <wp:lineTo x="14856" y="11573"/>
                    <wp:lineTo x="14403" y="10581"/>
                    <wp:lineTo x="21378" y="7605"/>
                    <wp:lineTo x="21469" y="4299"/>
                    <wp:lineTo x="18208" y="1653"/>
                    <wp:lineTo x="14856" y="0"/>
                    <wp:lineTo x="13497" y="0"/>
                  </wp:wrapPolygon>
                </wp:wrapThrough>
                <wp:docPr id="62" name="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630" cy="1659255"/>
                          <a:chOff x="0" y="0"/>
                          <a:chExt cx="6174709" cy="1660780"/>
                        </a:xfrm>
                      </wpg:grpSpPr>
                      <wps:wsp>
                        <wps:cNvPr id="46" name="圆角矩形 46"/>
                        <wps:cNvSpPr/>
                        <wps:spPr>
                          <a:xfrm>
                            <a:off x="0" y="232348"/>
                            <a:ext cx="566420" cy="5715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B10742" w14:textId="77777777" w:rsidR="007F1C50" w:rsidRPr="00271484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rain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右箭头 51"/>
                        <wps:cNvSpPr/>
                        <wps:spPr>
                          <a:xfrm>
                            <a:off x="689548" y="344774"/>
                            <a:ext cx="798830" cy="2292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801974" y="112426"/>
                            <a:ext cx="913130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703209" w14:textId="77777777" w:rsidR="007F1C50" w:rsidRPr="00271484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 w:rsidRPr="00271484">
                                <w:rPr>
                                  <w:rFonts w:hint="eastAsia"/>
                                  <w:color w:val="000000" w:themeColor="text1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圆角矩形 53"/>
                        <wps:cNvSpPr/>
                        <wps:spPr>
                          <a:xfrm>
                            <a:off x="1603948" y="112426"/>
                            <a:ext cx="1027430" cy="8058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C72E9" w14:textId="77777777" w:rsidR="007F1C50" w:rsidRPr="00271484" w:rsidRDefault="007F1C50" w:rsidP="007F1C50">
                              <w:pPr>
                                <w:jc w:val="center"/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Sklearn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Scalar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右箭头 54"/>
                        <wps:cNvSpPr/>
                        <wps:spPr>
                          <a:xfrm>
                            <a:off x="2750695" y="344774"/>
                            <a:ext cx="798830" cy="2292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2975548" y="112426"/>
                            <a:ext cx="913130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114735" w14:textId="77777777" w:rsidR="007F1C50" w:rsidRPr="00271484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fit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3657600" y="0"/>
                            <a:ext cx="800100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E5B21E" w14:textId="77777777" w:rsidR="007F1C50" w:rsidRPr="005D31AE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  <w:sz w:val="44"/>
                                </w:rPr>
                              </w:pPr>
                              <w:r w:rsidRPr="005D31AE">
                                <w:rPr>
                                  <w:rFonts w:hint="eastAsia"/>
                                  <w:color w:val="000000" w:themeColor="text1"/>
                                  <w:sz w:val="18"/>
                                </w:rPr>
                                <w:t>保存</w:t>
                              </w:r>
                              <w:r w:rsidRPr="005D31AE">
                                <w:rPr>
                                  <w:rFonts w:hint="eastAsia"/>
                                  <w:color w:val="000000" w:themeColor="text1"/>
                                  <w:sz w:val="18"/>
                                </w:rPr>
                                <w:t>fit</w:t>
                              </w:r>
                              <w:r w:rsidRPr="005D31AE">
                                <w:rPr>
                                  <w:rFonts w:hint="eastAsia"/>
                                  <w:color w:val="000000" w:themeColor="text1"/>
                                  <w:sz w:val="18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右箭头 57"/>
                        <wps:cNvSpPr/>
                        <wps:spPr>
                          <a:xfrm rot="16200000">
                            <a:off x="3665095" y="1146747"/>
                            <a:ext cx="798830" cy="2292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3545174" y="1034321"/>
                            <a:ext cx="572135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EEF819" w14:textId="77777777" w:rsidR="007F1C50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 w:rsidRPr="00271484">
                                <w:rPr>
                                  <w:rFonts w:hint="eastAsia"/>
                                  <w:color w:val="000000" w:themeColor="text1"/>
                                </w:rPr>
                                <w:t>input</w:t>
                              </w:r>
                            </w:p>
                            <w:p w14:paraId="7DB0B0B1" w14:textId="77777777" w:rsidR="007F1C50" w:rsidRPr="00271484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右箭头 59"/>
                        <wps:cNvSpPr/>
                        <wps:spPr>
                          <a:xfrm>
                            <a:off x="4579495" y="344774"/>
                            <a:ext cx="798830" cy="2292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4572000" y="112426"/>
                            <a:ext cx="795020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77FCA" w14:textId="77777777" w:rsidR="007F1C50" w:rsidRPr="00E059C5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  <w:sz w:val="22"/>
                                </w:rPr>
                              </w:pPr>
                              <w:r w:rsidRPr="00E059C5">
                                <w:rPr>
                                  <w:rFonts w:hint="eastAsia"/>
                                  <w:color w:val="000000" w:themeColor="text1"/>
                                  <w:sz w:val="22"/>
                                </w:rPr>
                                <w:t>transform</w:t>
                              </w:r>
                            </w:p>
                            <w:p w14:paraId="496E7493" w14:textId="77777777" w:rsidR="007F1C50" w:rsidRPr="00E059C5" w:rsidRDefault="007F1C50" w:rsidP="007F1C50">
                              <w:pPr>
                                <w:rPr>
                                  <w:rFonts w:hint="eastAsia"/>
                                  <w:color w:val="000000" w:themeColor="text1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5373974" y="344774"/>
                            <a:ext cx="800735" cy="22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AFF8C" w14:textId="77777777" w:rsidR="007F1C50" w:rsidRPr="001E6F54" w:rsidRDefault="007F1C50" w:rsidP="007F1C50">
                              <w:pPr>
                                <w:rPr>
                                  <w:rFonts w:hint="eastAsia"/>
                                  <w:b/>
                                  <w:color w:val="000000" w:themeColor="text1"/>
                                  <w:sz w:val="16"/>
                                </w:rPr>
                              </w:pPr>
                              <w:r w:rsidRPr="001E6F54">
                                <w:rPr>
                                  <w:rFonts w:hint="eastAsia"/>
                                  <w:b/>
                                  <w:color w:val="000000" w:themeColor="text1"/>
                                  <w:sz w:val="16"/>
                                </w:rPr>
                                <w:t>归一化数据</w:t>
                              </w:r>
                            </w:p>
                            <w:p w14:paraId="62AA7706" w14:textId="77777777" w:rsidR="007F1C50" w:rsidRPr="001E6F54" w:rsidRDefault="007F1C50" w:rsidP="007F1C50">
                              <w:pP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EF667" id="组 62" o:spid="_x0000_s1026" style="position:absolute;left:0;text-align:left;margin-left:30.8pt;margin-top:16.1pt;width:476.9pt;height:130.65pt;z-index:251659264;mso-width-relative:margin;mso-height-relative:margin" coordsize="6174709,16607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">
                <v:roundrect id="圆角矩形 46" o:spid="_x0000_s1027" style="position:absolute;top:232348;width:566420;height:5715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HyjlwwAA&#10;ANsAAAAPAAAAZHJzL2Rvd25yZXYueG1sRI9Pa8JAFMTvQr/D8gq9mU2tiKRZJUoF8ea/nl+zr8nS&#10;7NuY3cb47bsFweMwM79h8uVgG9FT541jBa9JCoK4dNpwpeB03IznIHxA1tg4JgU38rBcPI1yzLS7&#10;8p76Q6hEhLDPUEEdQptJ6cuaLPrEtcTR+3adxRBlV0nd4TXCbSMnaTqTFg3HhRpbWtdU/hx+rYJL&#10;uO03b+ZDp363Ohdf2087N1apl+eheAcRaAiP8L291QqmM/j/En+AX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HyjlwwAAANsAAAAPAAAAAAAAAAAAAAAAAJcCAABkcnMvZG93&#10;bnJldi54bWxQSwUGAAAAAAQABAD1AAAAhwMAAAAA&#10;" fillcolor="white [3212]" strokecolor="#390e1f [1604]" strokeweight="1pt">
                  <v:stroke joinstyle="miter"/>
                  <v:textbox>
                    <w:txbxContent>
                      <w:p w14:paraId="0DB10742" w14:textId="77777777" w:rsidR="007F1C50" w:rsidRPr="00271484" w:rsidRDefault="007F1C50" w:rsidP="007F1C50">
                        <w:pPr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rain data</w:t>
                        </w:r>
                      </w:p>
                    </w:txbxContent>
                  </v:textbox>
                </v:roundrect>
                <v:shapetype id="_x0000_t13" coordsize="21600,21600" o:spt="13" adj="16200,5400" path="m@0,0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51" o:spid="_x0000_s1028" type="#_x0000_t13" style="position:absolute;left:689548;top:344774;width:798830;height:22923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tM2EwwAA&#10;ANsAAAAPAAAAZHJzL2Rvd25yZXYueG1sRI9Bi8IwFITvwv6H8IS9aaqgSNcoRVbxsAhW9/5snm2x&#10;eSlNbOv++o0geBxm5htmue5NJVpqXGlZwWQcgSDOrC45V3A+bUcLEM4ja6wsk4IHOVivPgZLjLXt&#10;+Eht6nMRIOxiVFB4X8dSuqwgg25sa+LgXW1j0AfZ5FI32AW4qeQ0iubSYMlhocCaNgVlt/RuFEyT&#10;ltjvHsff2WVzSPc/yfffrlPqc9gnXyA89f4dfrX3WsFsAs8v4QfI1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tM2EwwAAANsAAAAPAAAAAAAAAAAAAAAAAJcCAABkcnMvZG93&#10;bnJldi54bWxQSwUGAAAAAAQABAD1AAAAhwMAAAAA&#10;" adj="18501" fillcolor="#731c3f [3204]" strokecolor="#390e1f [1604]" strokeweight="1pt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52" o:spid="_x0000_s1029" type="#_x0000_t202" style="position:absolute;left:801974;top:112426;width:913130;height:341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dFfV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dMx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V0V9XCAAAA2wAAAA8AAAAAAAAAAAAAAAAAlwIAAGRycy9kb3du&#10;cmV2LnhtbFBLBQYAAAAABAAEAPUAAACGAwAAAAA=&#10;" filled="f" stroked="f">
                  <v:textbox>
                    <w:txbxContent>
                      <w:p w14:paraId="5B703209" w14:textId="77777777" w:rsidR="007F1C50" w:rsidRPr="00271484" w:rsidRDefault="007F1C50" w:rsidP="007F1C50">
                        <w:pPr>
                          <w:rPr>
                            <w:rFonts w:hint="eastAsia"/>
                            <w:color w:val="000000" w:themeColor="text1"/>
                          </w:rPr>
                        </w:pPr>
                        <w:r w:rsidRPr="00271484">
                          <w:rPr>
                            <w:rFonts w:hint="eastAsia"/>
                            <w:color w:val="000000" w:themeColor="text1"/>
                          </w:rPr>
                          <w:t>input</w:t>
                        </w:r>
                      </w:p>
                    </w:txbxContent>
                  </v:textbox>
                </v:shape>
                <v:roundrect id="圆角矩形 53" o:spid="_x0000_s1030" style="position:absolute;left:1603948;top:112426;width:1027430;height:80581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sR2gwQAA&#10;ANsAAAAPAAAAZHJzL2Rvd25yZXYueG1sRI9Pi8IwFMTvgt8hPMHbmqq4SNcoKgrizX97ftu8bYPN&#10;S22i1m9vBMHjMDO/YSazxpbiRrU3jhX0ewkI4sxpw7mC42H9NQbhA7LG0jEpeJCH2bTdmmCq3Z13&#10;dNuHXEQI+xQVFCFUqZQ+K8ii77mKOHr/rrYYoqxzqWu8R7gt5SBJvqVFw3GhwIqWBWXn/dUquITH&#10;bj00K5347eI0/9v82rGxSnU7zfwHRKAmfMLv9kYrGA3h9SX+AD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7EdoMEAAADbAAAADwAAAAAAAAAAAAAAAACXAgAAZHJzL2Rvd25y&#10;ZXYueG1sUEsFBgAAAAAEAAQA9QAAAIUDAAAAAA==&#10;" fillcolor="white [3212]" strokecolor="#390e1f [1604]" strokeweight="1pt">
                  <v:stroke joinstyle="miter"/>
                  <v:textbox>
                    <w:txbxContent>
                      <w:p w14:paraId="7A3C72E9" w14:textId="77777777" w:rsidR="007F1C50" w:rsidRPr="00271484" w:rsidRDefault="007F1C50" w:rsidP="007F1C50">
                        <w:pPr>
                          <w:jc w:val="center"/>
                          <w:rPr>
                            <w:rFonts w:hint="eastAsia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Sklearn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Scalar</w:t>
                        </w:r>
                      </w:p>
                    </w:txbxContent>
                  </v:textbox>
                </v:roundrect>
                <v:shape id="右箭头 54" o:spid="_x0000_s1031" type="#_x0000_t13" style="position:absolute;left:2750695;top:344774;width:798830;height:22923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w24cxAAA&#10;ANsAAAAPAAAAZHJzL2Rvd25yZXYueG1sRI9Ba8JAFITvQv/D8gq96UbRUlLXEEIrHopgrPdn9jUJ&#10;Zt+G7JrE/vquUPA4zMw3zDoZTSN66lxtWcF8FoEgLqyuuVTwffycvoFwHlljY5kU3MhBsnmarDHW&#10;duAD9bkvRYCwi1FB5X0bS+mKigy6mW2Jg/djO4M+yK6UusMhwE0jF1H0Kg3WHBYqbCmrqLjkV6Ng&#10;kfbEfns7nFbnbJ/vvtKP3+2g1MvzmL6D8DT6R/i/vdMKVku4fwk/QG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NuHMQAAADbAAAADwAAAAAAAAAAAAAAAACXAgAAZHJzL2Rv&#10;d25yZXYueG1sUEsFBgAAAAAEAAQA9QAAAIgDAAAAAA==&#10;" adj="18501" fillcolor="#731c3f [3204]" strokecolor="#390e1f [1604]" strokeweight="1pt"/>
                <v:shape id="文本框 55" o:spid="_x0000_s1032" type="#_x0000_t202" style="position:absolute;left:2975548;top:112426;width:913130;height:341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c+hwgAA&#10;ANsAAAAPAAAAZHJzL2Rvd25yZXYueG1sRI9Ba8JAFITvBf/D8gRvdddiikZXkYrgSalVwdsj+0yC&#10;2bchu5r4791CocdhZr5h5svOVuJBjS8daxgNFQjizJmScw3Hn837BIQPyAYrx6ThSR6Wi97bHFPj&#10;Wv6mxyHkIkLYp6ihCKFOpfRZQRb90NXE0bu6xmKIssmlabCNcFvJD6U+pcWS40KBNX0VlN0Od6vh&#10;tLtezmO1z9c2qVvXKcl2KrUe9LvVDESgLvyH/9pboyFJ4PdL/AFy8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qdz6HCAAAA2wAAAA8AAAAAAAAAAAAAAAAAlwIAAGRycy9kb3du&#10;cmV2LnhtbFBLBQYAAAAABAAEAPUAAACGAwAAAAA=&#10;" filled="f" stroked="f">
                  <v:textbox>
                    <w:txbxContent>
                      <w:p w14:paraId="7C114735" w14:textId="77777777" w:rsidR="007F1C50" w:rsidRPr="00271484" w:rsidRDefault="007F1C50" w:rsidP="007F1C50">
                        <w:pPr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fit</w:t>
                        </w:r>
                      </w:p>
                    </w:txbxContent>
                  </v:textbox>
                </v:shape>
                <v:oval id="椭圆 56" o:spid="_x0000_s1033" style="position:absolute;left:3657600;width:800100;height:800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R47RvwAA&#10;ANsAAAAPAAAAZHJzL2Rvd25yZXYueG1sRE9ba8IwFH4X9h/CGezNphNWR2cUGQiDPVUFX8+a08ts&#10;TkKS2c5fbwYDH78732ozmUFcyIfesoLnLAdBXFvdc6vgeNjNX0GEiKxxsEwKfinAZv0wW2Gp7cgV&#10;XfaxFamEQ4kKuhhdKWWoOzIYMuuIk9ZYbzAm6FupPY6p3AxykeeFNNhzWujQ0XtH9Xn/YxRUtftq&#10;lye7GIrG7RL17afPq1JPj9P2DUSkKd7N/+kPreClgL8v6QfI9Q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VHjtG/AAAA2wAAAA8AAAAAAAAAAAAAAAAAlwIAAGRycy9kb3ducmV2&#10;LnhtbFBLBQYAAAAABAAEAPUAAACDAwAAAAA=&#10;" fillcolor="white [3212]" strokecolor="#390e1f [1604]" strokeweight="1pt">
                  <v:stroke joinstyle="miter"/>
                  <v:textbox>
                    <w:txbxContent>
                      <w:p w14:paraId="3DE5B21E" w14:textId="77777777" w:rsidR="007F1C50" w:rsidRPr="005D31AE" w:rsidRDefault="007F1C50" w:rsidP="007F1C50">
                        <w:pPr>
                          <w:rPr>
                            <w:rFonts w:hint="eastAsia"/>
                            <w:color w:val="000000" w:themeColor="text1"/>
                            <w:sz w:val="44"/>
                          </w:rPr>
                        </w:pPr>
                        <w:r w:rsidRPr="005D31AE">
                          <w:rPr>
                            <w:rFonts w:hint="eastAsia"/>
                            <w:color w:val="000000" w:themeColor="text1"/>
                            <w:sz w:val="18"/>
                          </w:rPr>
                          <w:t>保存</w:t>
                        </w:r>
                        <w:r w:rsidRPr="005D31AE">
                          <w:rPr>
                            <w:rFonts w:hint="eastAsia"/>
                            <w:color w:val="000000" w:themeColor="text1"/>
                            <w:sz w:val="18"/>
                          </w:rPr>
                          <w:t>fit</w:t>
                        </w:r>
                        <w:r w:rsidRPr="005D31AE">
                          <w:rPr>
                            <w:rFonts w:hint="eastAsia"/>
                            <w:color w:val="000000" w:themeColor="text1"/>
                            <w:sz w:val="18"/>
                          </w:rPr>
                          <w:t>信息</w:t>
                        </w:r>
                      </w:p>
                    </w:txbxContent>
                  </v:textbox>
                </v:oval>
                <v:shape id="右箭头 57" o:spid="_x0000_s1034" type="#_x0000_t13" style="position:absolute;left:3665095;top:1146747;width:798830;height:229235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zwQKxAAA&#10;ANsAAAAPAAAAZHJzL2Rvd25yZXYueG1sRI9Ba8JAFITvgv9heUIvUjemxpboKqUk4FGjl94e2WcS&#10;zL4N2dXEf98tFHocZuYbZrsfTSse1LvGsoLlIgJBXFrdcKXgcs5fP0A4j6yxtUwKnuRgv5tOtphq&#10;O/CJHoWvRICwS1FB7X2XSunKmgy6he2Ig3e1vUEfZF9J3eMQ4KaVcRStpcGGw0KNHX3VVN6Ku1Eg&#10;4y5ZDUX2zN+O39lh0PM8i+9KvczGzw0IT6P/D/+1D1pB8g6/X8IPkL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M8ECsQAAADbAAAADwAAAAAAAAAAAAAAAACXAgAAZHJzL2Rv&#10;d25yZXYueG1sUEsFBgAAAAAEAAQA9QAAAIgDAAAAAA==&#10;" adj="18501" fillcolor="#731c3f [3204]" strokecolor="#390e1f [1604]" strokeweight="1pt"/>
                <v:shape id="文本框 58" o:spid="_x0000_s1035" type="#_x0000_t202" style="position:absolute;left:3545174;top:1034321;width:572135;height:341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GA/vgAA&#10;ANsAAAAPAAAAZHJzL2Rvd25yZXYueG1sRE/LisIwFN0P+A/hCrMbE0VFq1FEEWY14hPcXZprW2xu&#10;ShNt5+/NQnB5OO/5srWleFLtC8ca+j0Fgjh1puBMw+m4/ZmA8AHZYOmYNPyTh+Wi8zXHxLiG9/Q8&#10;hEzEEPYJashDqBIpfZqTRd9zFXHkbq62GCKsM2lqbGK4LeVAqbG0WHBsyLGidU7p/fCwGs5/t+tl&#10;qHbZxo6qxrVKsp1Krb+77WoGIlAbPuK3+9doGMWx8Uv8AXLxAg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JxgP74AAADbAAAADwAAAAAAAAAAAAAAAACXAgAAZHJzL2Rvd25yZXYu&#10;eG1sUEsFBgAAAAAEAAQA9QAAAIIDAAAAAA==&#10;" filled="f" stroked="f">
                  <v:textbox>
                    <w:txbxContent>
                      <w:p w14:paraId="2FEEF819" w14:textId="77777777" w:rsidR="007F1C50" w:rsidRDefault="007F1C50" w:rsidP="007F1C50">
                        <w:pPr>
                          <w:rPr>
                            <w:rFonts w:hint="eastAsia"/>
                            <w:color w:val="000000" w:themeColor="text1"/>
                          </w:rPr>
                        </w:pPr>
                        <w:r w:rsidRPr="00271484">
                          <w:rPr>
                            <w:rFonts w:hint="eastAsia"/>
                            <w:color w:val="000000" w:themeColor="text1"/>
                          </w:rPr>
                          <w:t>input</w:t>
                        </w:r>
                      </w:p>
                      <w:p w14:paraId="7DB0B0B1" w14:textId="77777777" w:rsidR="007F1C50" w:rsidRPr="00271484" w:rsidRDefault="007F1C50" w:rsidP="007F1C50">
                        <w:pPr>
                          <w:rPr>
                            <w:rFonts w:hint="eastAsia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右箭头 59" o:spid="_x0000_s1036" type="#_x0000_t13" style="position:absolute;left:4579495;top:344774;width:798830;height:22923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wsGCxAAA&#10;ANsAAAAPAAAAZHJzL2Rvd25yZXYueG1sRI9Ba8JAFITvQv/D8gq9mY2CYqOrBGnFgxRM6/2ZfSbB&#10;7NuQ3SbRX+8WhB6HmfmGWW0GU4uOWldZVjCJYhDEudUVFwp+vj/HCxDOI2usLZOCGznYrF9GK0y0&#10;7flIXeYLESDsElRQet8kUrq8JIMusg1x8C62NeiDbAupW+wD3NRyGsdzabDisFBiQ9uS8mv2axRM&#10;047Y727H0+y8/cr2h/TjvuuVensd0iUIT4P/Dz/be61g9g5/X8IPkO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sLBgsQAAADbAAAADwAAAAAAAAAAAAAAAACXAgAAZHJzL2Rv&#10;d25yZXYueG1sUEsFBgAAAAAEAAQA9QAAAIgDAAAAAA==&#10;" adj="18501" fillcolor="#731c3f [3204]" strokecolor="#390e1f [1604]" strokeweight="1pt"/>
                <v:shape id="文本框 60" o:spid="_x0000_s1037" type="#_x0000_t202" style="position:absolute;left:4572000;top:112426;width:795020;height:341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qaEvgAA&#10;ANsAAAAPAAAAZHJzL2Rvd25yZXYueG1sRE/LisIwFN0L/kO4wuw0UVS0GkUUYVYj4wvcXZprW2xu&#10;ShNt5+/NQpjl4byX69aW4kW1LxxrGA4UCOLUmYIzDefTvj8D4QOywdIxafgjD+tVt7PExLiGf+l1&#10;DJmIIewT1JCHUCVS+jQni37gKuLI3V1tMURYZ9LU2MRwW8qRUlNpseDYkGNF25zSx/FpNVx+7rfr&#10;WB2ynZ1UjWuVZDuXWn/12s0CRKA2/Is/7m+jYRrXxy/xB8jVG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IamhL4AAADbAAAADwAAAAAAAAAAAAAAAACXAgAAZHJzL2Rvd25yZXYu&#10;eG1sUEsFBgAAAAAEAAQA9QAAAIIDAAAAAA==&#10;" filled="f" stroked="f">
                  <v:textbox>
                    <w:txbxContent>
                      <w:p w14:paraId="7E777FCA" w14:textId="77777777" w:rsidR="007F1C50" w:rsidRPr="00E059C5" w:rsidRDefault="007F1C50" w:rsidP="007F1C50">
                        <w:pPr>
                          <w:rPr>
                            <w:rFonts w:hint="eastAsia"/>
                            <w:color w:val="000000" w:themeColor="text1"/>
                            <w:sz w:val="22"/>
                          </w:rPr>
                        </w:pPr>
                        <w:r w:rsidRPr="00E059C5">
                          <w:rPr>
                            <w:rFonts w:hint="eastAsia"/>
                            <w:color w:val="000000" w:themeColor="text1"/>
                            <w:sz w:val="22"/>
                          </w:rPr>
                          <w:t>transform</w:t>
                        </w:r>
                      </w:p>
                      <w:p w14:paraId="496E7493" w14:textId="77777777" w:rsidR="007F1C50" w:rsidRPr="00E059C5" w:rsidRDefault="007F1C50" w:rsidP="007F1C50">
                        <w:pPr>
                          <w:rPr>
                            <w:rFonts w:hint="eastAsia"/>
                            <w:color w:val="000000" w:themeColor="text1"/>
                            <w:sz w:val="22"/>
                          </w:rPr>
                        </w:pPr>
                      </w:p>
                    </w:txbxContent>
                  </v:textbox>
                </v:shape>
                <v:shape id="文本框 61" o:spid="_x0000_s1038" type="#_x0000_t202" style="position:absolute;left:5373974;top:344774;width:800735;height:2292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ygMfwwAA&#10;ANsAAAAPAAAAZHJzL2Rvd25yZXYueG1sRI9Ba8JAFITvQv/D8oTezG6kFU2zhmIp9FRRW6G3R/aZ&#10;BLNvQ3Zr0n/fFQSPw8x8w+TFaFtxod43jjWkiQJBXDrTcKXh6/A+W4LwAdlg65g0/JGHYv0wyTEz&#10;buAdXfahEhHCPkMNdQhdJqUva7LoE9cRR+/keoshyr6Spschwm0r50otpMWG40KNHW1qKs/7X6vh&#10;+/P0c3xS2+rNPneDG5Vku5JaP07H1xcQgcZwD9/aH0bDIoXrl/gD5P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ygMfwwAAANsAAAAPAAAAAAAAAAAAAAAAAJcCAABkcnMvZG93&#10;bnJldi54bWxQSwUGAAAAAAQABAD1AAAAhwMAAAAA&#10;" filled="f" stroked="f">
                  <v:textbox>
                    <w:txbxContent>
                      <w:p w14:paraId="2D7AFF8C" w14:textId="77777777" w:rsidR="007F1C50" w:rsidRPr="001E6F54" w:rsidRDefault="007F1C50" w:rsidP="007F1C50">
                        <w:pPr>
                          <w:rPr>
                            <w:rFonts w:hint="eastAsia"/>
                            <w:b/>
                            <w:color w:val="000000" w:themeColor="text1"/>
                            <w:sz w:val="16"/>
                          </w:rPr>
                        </w:pPr>
                        <w:r w:rsidRPr="001E6F54">
                          <w:rPr>
                            <w:rFonts w:hint="eastAsia"/>
                            <w:b/>
                            <w:color w:val="000000" w:themeColor="text1"/>
                            <w:sz w:val="16"/>
                          </w:rPr>
                          <w:t>归一化数据</w:t>
                        </w:r>
                      </w:p>
                      <w:p w14:paraId="62AA7706" w14:textId="77777777" w:rsidR="007F1C50" w:rsidRPr="001E6F54" w:rsidRDefault="007F1C50" w:rsidP="007F1C50">
                        <w:pPr>
                          <w:rPr>
                            <w:rFonts w:hint="eastAsia"/>
                            <w:b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DA2282" w:rsidRPr="00DA2282">
        <w:rPr>
          <w:rFonts w:hint="eastAsia"/>
          <w:b/>
          <w:color w:val="000000" w:themeColor="text1"/>
          <w:sz w:val="20"/>
          <w:lang w:val="en-US"/>
        </w:rPr>
        <w:t>解决方案</w:t>
      </w:r>
    </w:p>
    <w:p w14:paraId="1104E073" w14:textId="4EAB9E57" w:rsidR="00B809EE" w:rsidRDefault="00B809EE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3E560D81" w14:textId="21E8357C" w:rsidR="007F1C50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4E1CFB74" w14:textId="77777777" w:rsidR="007F1C50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48E7655C" w14:textId="77777777" w:rsidR="007F1C50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70285A8D" w14:textId="77777777" w:rsidR="007F1C50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5726D526" w14:textId="77777777" w:rsidR="007F1C50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07CBEB73" w14:textId="77777777" w:rsidR="007F1C50" w:rsidRDefault="007F1C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</w:p>
    <w:p w14:paraId="351449AF" w14:textId="0B3D075D" w:rsidR="007F1C50" w:rsidRDefault="00D54FF7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D54FF7">
        <w:rPr>
          <w:b/>
          <w:color w:val="FF0000"/>
          <w:sz w:val="20"/>
          <w:lang w:val="en-US"/>
        </w:rPr>
        <w:drawing>
          <wp:inline distT="0" distB="0" distL="0" distR="0" wp14:anchorId="3F5025F2" wp14:editId="1BA18E44">
            <wp:extent cx="3896246" cy="1417013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9186" cy="14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D2C" w14:textId="24CD7B12" w:rsidR="007F1C50" w:rsidRDefault="005124DB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5124DB">
        <w:rPr>
          <w:b/>
          <w:color w:val="FF0000"/>
          <w:sz w:val="20"/>
          <w:lang w:val="en-US"/>
        </w:rPr>
        <w:drawing>
          <wp:inline distT="0" distB="0" distL="0" distR="0" wp14:anchorId="79F72FC3" wp14:editId="354C6305">
            <wp:extent cx="5500828" cy="802547"/>
            <wp:effectExtent l="0" t="0" r="0" b="107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3633" cy="8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BF94" w14:textId="2C2AD274" w:rsidR="007F1C50" w:rsidRDefault="0048087C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48087C">
        <w:rPr>
          <w:b/>
          <w:color w:val="FF0000"/>
          <w:sz w:val="20"/>
          <w:lang w:val="en-US"/>
        </w:rPr>
        <w:drawing>
          <wp:inline distT="0" distB="0" distL="0" distR="0" wp14:anchorId="01D88190" wp14:editId="09C93DEB">
            <wp:extent cx="3668853" cy="175781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750" cy="17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6E7F" w14:textId="0E5351A1" w:rsidR="007F1C50" w:rsidRDefault="009A2AF4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9A2AF4">
        <w:rPr>
          <w:b/>
          <w:color w:val="FF0000"/>
          <w:sz w:val="20"/>
          <w:lang w:val="en-US"/>
        </w:rPr>
        <w:lastRenderedPageBreak/>
        <w:drawing>
          <wp:inline distT="0" distB="0" distL="0" distR="0" wp14:anchorId="2D6F5904" wp14:editId="097E2ABE">
            <wp:extent cx="3965802" cy="1488440"/>
            <wp:effectExtent l="0" t="0" r="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8224" cy="15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62CF" w14:textId="6C3C9C1D" w:rsidR="009A2AF4" w:rsidRDefault="007F5A50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7F5A50">
        <w:rPr>
          <w:b/>
          <w:color w:val="FF0000"/>
          <w:sz w:val="20"/>
          <w:lang w:val="en-US"/>
        </w:rPr>
        <w:drawing>
          <wp:inline distT="0" distB="0" distL="0" distR="0" wp14:anchorId="6C3E01BD" wp14:editId="56DB5D1C">
            <wp:extent cx="4010998" cy="1107279"/>
            <wp:effectExtent l="0" t="0" r="2540" b="1079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1937" cy="11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B15" w14:textId="663856A9" w:rsidR="007F5A50" w:rsidRPr="00C502C2" w:rsidRDefault="00511CFE" w:rsidP="00056664">
      <w:pPr>
        <w:pStyle w:val="a"/>
        <w:numPr>
          <w:ilvl w:val="0"/>
          <w:numId w:val="0"/>
        </w:numPr>
        <w:ind w:left="432"/>
        <w:rPr>
          <w:rFonts w:hint="eastAsia"/>
          <w:b/>
          <w:color w:val="FF0000"/>
          <w:sz w:val="20"/>
          <w:lang w:val="en-US"/>
        </w:rPr>
      </w:pPr>
      <w:r w:rsidRPr="00511CFE">
        <w:rPr>
          <w:b/>
          <w:color w:val="FF0000"/>
          <w:sz w:val="20"/>
          <w:lang w:val="en-US"/>
        </w:rPr>
        <w:drawing>
          <wp:inline distT="0" distB="0" distL="0" distR="0" wp14:anchorId="1A6185FC" wp14:editId="74B757D5">
            <wp:extent cx="3754723" cy="1793550"/>
            <wp:effectExtent l="0" t="0" r="508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4352" cy="1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A50" w:rsidRPr="00C502C2">
      <w:footerReference w:type="default" r:id="rId60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A21F6" w14:textId="77777777" w:rsidR="00723BD2" w:rsidRDefault="00723BD2">
      <w:r>
        <w:separator/>
      </w:r>
    </w:p>
    <w:p w14:paraId="0AB5889A" w14:textId="77777777" w:rsidR="00723BD2" w:rsidRDefault="00723BD2"/>
  </w:endnote>
  <w:endnote w:type="continuationSeparator" w:id="0">
    <w:p w14:paraId="2D006F1F" w14:textId="77777777" w:rsidR="00723BD2" w:rsidRDefault="00723BD2">
      <w:r>
        <w:continuationSeparator/>
      </w:r>
    </w:p>
    <w:p w14:paraId="04B3D2B4" w14:textId="77777777" w:rsidR="00723BD2" w:rsidRDefault="00723B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9CC092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1CF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3C8544" w14:textId="77777777" w:rsidR="00723BD2" w:rsidRDefault="00723BD2">
      <w:r>
        <w:separator/>
      </w:r>
    </w:p>
    <w:p w14:paraId="79D14403" w14:textId="77777777" w:rsidR="00723BD2" w:rsidRDefault="00723BD2"/>
  </w:footnote>
  <w:footnote w:type="continuationSeparator" w:id="0">
    <w:p w14:paraId="4D222A58" w14:textId="77777777" w:rsidR="00723BD2" w:rsidRDefault="00723BD2">
      <w:r>
        <w:continuationSeparator/>
      </w:r>
    </w:p>
    <w:p w14:paraId="32BF3DB9" w14:textId="77777777" w:rsidR="00723BD2" w:rsidRDefault="00723BD2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F77BA2"/>
    <w:multiLevelType w:val="hybridMultilevel"/>
    <w:tmpl w:val="3FB6AFA4"/>
    <w:lvl w:ilvl="0" w:tplc="9854503A">
      <w:start w:val="1"/>
      <w:numFmt w:val="decimal"/>
      <w:lvlText w:val="%1."/>
      <w:lvlJc w:val="left"/>
      <w:pPr>
        <w:ind w:left="107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2" w:hanging="480"/>
      </w:pPr>
    </w:lvl>
    <w:lvl w:ilvl="2" w:tplc="0409001B" w:tentative="1">
      <w:start w:val="1"/>
      <w:numFmt w:val="lowerRoman"/>
      <w:lvlText w:val="%3."/>
      <w:lvlJc w:val="right"/>
      <w:pPr>
        <w:ind w:left="2152" w:hanging="480"/>
      </w:pPr>
    </w:lvl>
    <w:lvl w:ilvl="3" w:tplc="0409000F" w:tentative="1">
      <w:start w:val="1"/>
      <w:numFmt w:val="decimal"/>
      <w:lvlText w:val="%4."/>
      <w:lvlJc w:val="left"/>
      <w:pPr>
        <w:ind w:left="2632" w:hanging="480"/>
      </w:pPr>
    </w:lvl>
    <w:lvl w:ilvl="4" w:tplc="04090019" w:tentative="1">
      <w:start w:val="1"/>
      <w:numFmt w:val="lowerLetter"/>
      <w:lvlText w:val="%5)"/>
      <w:lvlJc w:val="left"/>
      <w:pPr>
        <w:ind w:left="3112" w:hanging="480"/>
      </w:pPr>
    </w:lvl>
    <w:lvl w:ilvl="5" w:tplc="0409001B" w:tentative="1">
      <w:start w:val="1"/>
      <w:numFmt w:val="lowerRoman"/>
      <w:lvlText w:val="%6."/>
      <w:lvlJc w:val="right"/>
      <w:pPr>
        <w:ind w:left="3592" w:hanging="480"/>
      </w:pPr>
    </w:lvl>
    <w:lvl w:ilvl="6" w:tplc="0409000F" w:tentative="1">
      <w:start w:val="1"/>
      <w:numFmt w:val="decimal"/>
      <w:lvlText w:val="%7."/>
      <w:lvlJc w:val="left"/>
      <w:pPr>
        <w:ind w:left="4072" w:hanging="480"/>
      </w:pPr>
    </w:lvl>
    <w:lvl w:ilvl="7" w:tplc="04090019" w:tentative="1">
      <w:start w:val="1"/>
      <w:numFmt w:val="lowerLetter"/>
      <w:lvlText w:val="%8)"/>
      <w:lvlJc w:val="left"/>
      <w:pPr>
        <w:ind w:left="4552" w:hanging="480"/>
      </w:pPr>
    </w:lvl>
    <w:lvl w:ilvl="8" w:tplc="0409001B" w:tentative="1">
      <w:start w:val="1"/>
      <w:numFmt w:val="lowerRoman"/>
      <w:lvlText w:val="%9."/>
      <w:lvlJc w:val="right"/>
      <w:pPr>
        <w:ind w:left="5032" w:hanging="480"/>
      </w:p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67"/>
    <w:rsid w:val="00000C06"/>
    <w:rsid w:val="00005C9F"/>
    <w:rsid w:val="00007930"/>
    <w:rsid w:val="000135A6"/>
    <w:rsid w:val="000174E5"/>
    <w:rsid w:val="0003586F"/>
    <w:rsid w:val="00054F26"/>
    <w:rsid w:val="00056664"/>
    <w:rsid w:val="00064921"/>
    <w:rsid w:val="00077BCD"/>
    <w:rsid w:val="000A5014"/>
    <w:rsid w:val="000B4A20"/>
    <w:rsid w:val="000C17D0"/>
    <w:rsid w:val="000D74C5"/>
    <w:rsid w:val="000E08A0"/>
    <w:rsid w:val="00101CF0"/>
    <w:rsid w:val="00120729"/>
    <w:rsid w:val="00136BCF"/>
    <w:rsid w:val="00152677"/>
    <w:rsid w:val="00174703"/>
    <w:rsid w:val="00194063"/>
    <w:rsid w:val="001A02A9"/>
    <w:rsid w:val="001A3089"/>
    <w:rsid w:val="001D7E73"/>
    <w:rsid w:val="001E6F54"/>
    <w:rsid w:val="001F1F39"/>
    <w:rsid w:val="00204505"/>
    <w:rsid w:val="00204DB3"/>
    <w:rsid w:val="002404F4"/>
    <w:rsid w:val="00246FBB"/>
    <w:rsid w:val="00262FDA"/>
    <w:rsid w:val="00271484"/>
    <w:rsid w:val="002B1B9C"/>
    <w:rsid w:val="002D2707"/>
    <w:rsid w:val="002E5294"/>
    <w:rsid w:val="00302916"/>
    <w:rsid w:val="00342415"/>
    <w:rsid w:val="003527D7"/>
    <w:rsid w:val="00357E51"/>
    <w:rsid w:val="00367BB0"/>
    <w:rsid w:val="003A3DE7"/>
    <w:rsid w:val="003B5BCE"/>
    <w:rsid w:val="003B61D5"/>
    <w:rsid w:val="003D5D5D"/>
    <w:rsid w:val="003D665C"/>
    <w:rsid w:val="003F0C46"/>
    <w:rsid w:val="00400DD3"/>
    <w:rsid w:val="00415179"/>
    <w:rsid w:val="00424118"/>
    <w:rsid w:val="00443D03"/>
    <w:rsid w:val="004569B3"/>
    <w:rsid w:val="00464BDB"/>
    <w:rsid w:val="00466E70"/>
    <w:rsid w:val="004806CB"/>
    <w:rsid w:val="0048087C"/>
    <w:rsid w:val="00486213"/>
    <w:rsid w:val="0048634A"/>
    <w:rsid w:val="004920EC"/>
    <w:rsid w:val="00497465"/>
    <w:rsid w:val="004A138B"/>
    <w:rsid w:val="004B5297"/>
    <w:rsid w:val="004C0B1A"/>
    <w:rsid w:val="004C6DE2"/>
    <w:rsid w:val="004E11EE"/>
    <w:rsid w:val="004E2DB7"/>
    <w:rsid w:val="00501730"/>
    <w:rsid w:val="00502A14"/>
    <w:rsid w:val="00511CFE"/>
    <w:rsid w:val="005124DB"/>
    <w:rsid w:val="00516535"/>
    <w:rsid w:val="00523B74"/>
    <w:rsid w:val="00533586"/>
    <w:rsid w:val="00547C66"/>
    <w:rsid w:val="0057281C"/>
    <w:rsid w:val="00593945"/>
    <w:rsid w:val="005C0370"/>
    <w:rsid w:val="005C6587"/>
    <w:rsid w:val="005D31AE"/>
    <w:rsid w:val="00613A1C"/>
    <w:rsid w:val="0062441C"/>
    <w:rsid w:val="006321BE"/>
    <w:rsid w:val="006432EA"/>
    <w:rsid w:val="00644FCB"/>
    <w:rsid w:val="00647941"/>
    <w:rsid w:val="00654936"/>
    <w:rsid w:val="0066250C"/>
    <w:rsid w:val="0069246B"/>
    <w:rsid w:val="006962E1"/>
    <w:rsid w:val="006C1A97"/>
    <w:rsid w:val="006D7026"/>
    <w:rsid w:val="006D757F"/>
    <w:rsid w:val="006F542B"/>
    <w:rsid w:val="00702CDA"/>
    <w:rsid w:val="00707764"/>
    <w:rsid w:val="00722413"/>
    <w:rsid w:val="00723BD2"/>
    <w:rsid w:val="007400EE"/>
    <w:rsid w:val="0076032E"/>
    <w:rsid w:val="007817F5"/>
    <w:rsid w:val="00793C90"/>
    <w:rsid w:val="007B1BEC"/>
    <w:rsid w:val="007B7BCF"/>
    <w:rsid w:val="007E1B21"/>
    <w:rsid w:val="007F1C50"/>
    <w:rsid w:val="007F5A50"/>
    <w:rsid w:val="00801509"/>
    <w:rsid w:val="0081492D"/>
    <w:rsid w:val="008206BC"/>
    <w:rsid w:val="00824157"/>
    <w:rsid w:val="00837CAE"/>
    <w:rsid w:val="008458DE"/>
    <w:rsid w:val="00863CAF"/>
    <w:rsid w:val="008B6161"/>
    <w:rsid w:val="008C0CBB"/>
    <w:rsid w:val="008C789A"/>
    <w:rsid w:val="008E1C3D"/>
    <w:rsid w:val="008E4EFD"/>
    <w:rsid w:val="008F27AE"/>
    <w:rsid w:val="008F57AF"/>
    <w:rsid w:val="00925DFF"/>
    <w:rsid w:val="00927E69"/>
    <w:rsid w:val="009355E9"/>
    <w:rsid w:val="00951920"/>
    <w:rsid w:val="00956BBC"/>
    <w:rsid w:val="009824D8"/>
    <w:rsid w:val="009A2167"/>
    <w:rsid w:val="009A2AF4"/>
    <w:rsid w:val="009A76F3"/>
    <w:rsid w:val="00A1716B"/>
    <w:rsid w:val="00A25393"/>
    <w:rsid w:val="00A46CF4"/>
    <w:rsid w:val="00A7386F"/>
    <w:rsid w:val="00AA37D4"/>
    <w:rsid w:val="00AB1B1A"/>
    <w:rsid w:val="00AC0129"/>
    <w:rsid w:val="00B141AE"/>
    <w:rsid w:val="00B37BFA"/>
    <w:rsid w:val="00B40D32"/>
    <w:rsid w:val="00B5721F"/>
    <w:rsid w:val="00B66A4A"/>
    <w:rsid w:val="00B809EE"/>
    <w:rsid w:val="00BB087C"/>
    <w:rsid w:val="00BB3357"/>
    <w:rsid w:val="00BB72D3"/>
    <w:rsid w:val="00BD672B"/>
    <w:rsid w:val="00BF070D"/>
    <w:rsid w:val="00C13FF9"/>
    <w:rsid w:val="00C277F3"/>
    <w:rsid w:val="00C31667"/>
    <w:rsid w:val="00C35F1A"/>
    <w:rsid w:val="00C45A9A"/>
    <w:rsid w:val="00C502C2"/>
    <w:rsid w:val="00C81807"/>
    <w:rsid w:val="00C9613D"/>
    <w:rsid w:val="00CA4C89"/>
    <w:rsid w:val="00CD403E"/>
    <w:rsid w:val="00CE1532"/>
    <w:rsid w:val="00CE186C"/>
    <w:rsid w:val="00CF0AE4"/>
    <w:rsid w:val="00CF0B31"/>
    <w:rsid w:val="00CF49BF"/>
    <w:rsid w:val="00D02907"/>
    <w:rsid w:val="00D12B93"/>
    <w:rsid w:val="00D27396"/>
    <w:rsid w:val="00D46924"/>
    <w:rsid w:val="00D54FF7"/>
    <w:rsid w:val="00D56368"/>
    <w:rsid w:val="00D5666E"/>
    <w:rsid w:val="00D8606D"/>
    <w:rsid w:val="00D901FB"/>
    <w:rsid w:val="00D9220A"/>
    <w:rsid w:val="00D9401E"/>
    <w:rsid w:val="00DA2282"/>
    <w:rsid w:val="00DA7198"/>
    <w:rsid w:val="00DB2A05"/>
    <w:rsid w:val="00DB6927"/>
    <w:rsid w:val="00DC05AC"/>
    <w:rsid w:val="00DC41A3"/>
    <w:rsid w:val="00DD3F62"/>
    <w:rsid w:val="00DE0FFB"/>
    <w:rsid w:val="00E02BC8"/>
    <w:rsid w:val="00E059C5"/>
    <w:rsid w:val="00E201C6"/>
    <w:rsid w:val="00E214C3"/>
    <w:rsid w:val="00E21C0E"/>
    <w:rsid w:val="00E911D4"/>
    <w:rsid w:val="00E9401D"/>
    <w:rsid w:val="00EC44E2"/>
    <w:rsid w:val="00ED66E2"/>
    <w:rsid w:val="00F323B0"/>
    <w:rsid w:val="00F339C0"/>
    <w:rsid w:val="00F617D6"/>
    <w:rsid w:val="00F82BF2"/>
    <w:rsid w:val="00F855CA"/>
    <w:rsid w:val="00F90277"/>
    <w:rsid w:val="00FD2B6E"/>
    <w:rsid w:val="00FE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529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81492D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val="en-GB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rFonts w:asciiTheme="minorHAnsi" w:hAnsiTheme="minorHAnsi" w:cstheme="minorBidi"/>
      <w:i/>
      <w:iCs/>
      <w:color w:val="595959" w:themeColor="text1" w:themeTint="A6"/>
      <w:szCs w:val="18"/>
      <w:lang w:val="en-GB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customStyle="1" w:styleId="apple-converted-space">
    <w:name w:val="apple-converted-space"/>
    <w:basedOn w:val="a2"/>
    <w:rsid w:val="00814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peidonggao/Library/Containers/com.microsoft.Word/Data/Library/Caches/2052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65</TotalTime>
  <Pages>12</Pages>
  <Words>131</Words>
  <Characters>751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179</cp:revision>
  <dcterms:created xsi:type="dcterms:W3CDTF">2019-01-29T00:48:00Z</dcterms:created>
  <dcterms:modified xsi:type="dcterms:W3CDTF">2019-02-13T08:39:00Z</dcterms:modified>
</cp:coreProperties>
</file>